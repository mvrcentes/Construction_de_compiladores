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7351025"/>
        <w:docPartObj>
          <w:docPartGallery w:val="Cover Pages"/>
          <w:docPartUnique/>
        </w:docPartObj>
      </w:sdtPr>
      <w:sdtContent>
        <w:p w14:paraId="7328B5FE" w14:textId="68E41E2D" w:rsidR="007A05A4" w:rsidRDefault="007A05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DAC21D" wp14:editId="1255C18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586230" w14:textId="7B7E77FE" w:rsidR="007A05A4" w:rsidRDefault="007A05A4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Marco Ramirez 21032</w:t>
                                    </w:r>
                                  </w:p>
                                </w:sdtContent>
                              </w:sdt>
                              <w:p w14:paraId="2ABB71BA" w14:textId="7EF99ACE" w:rsidR="007A05A4" w:rsidRDefault="0000000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7A05A4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DAC21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586230" w14:textId="7B7E77FE" w:rsidR="007A05A4" w:rsidRDefault="007A05A4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Marco Ramirez 21032</w:t>
                              </w:r>
                            </w:p>
                          </w:sdtContent>
                        </w:sdt>
                        <w:p w14:paraId="2ABB71BA" w14:textId="7EF99ACE" w:rsidR="007A05A4" w:rsidRDefault="0000000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7A05A4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EED4C26" wp14:editId="708F494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588039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B5C8C" wp14:editId="1D1A3769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1EB27D8" w14:textId="6ECB3F85" w:rsidR="007A05A4" w:rsidRPr="007A05A4" w:rsidRDefault="007A05A4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Laboratorio No.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564628E" w14:textId="7670E416" w:rsidR="007A05A4" w:rsidRPr="007A05A4" w:rsidRDefault="007A05A4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Construcción de compiladores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FB5C8C" id="Text Box 44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1EB27D8" w14:textId="6ECB3F85" w:rsidR="007A05A4" w:rsidRPr="007A05A4" w:rsidRDefault="007A05A4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7A05A4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Laboratorio No.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564628E" w14:textId="7670E416" w:rsidR="007A05A4" w:rsidRPr="007A05A4" w:rsidRDefault="007A05A4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7A05A4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Construcción de compiladores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E475E5" w14:textId="77777777" w:rsidR="001F376B" w:rsidRDefault="007A05A4" w:rsidP="001F376B">
          <w:pPr>
            <w:pStyle w:val="Heading1"/>
          </w:pPr>
          <w:r>
            <w:br w:type="page"/>
          </w:r>
        </w:p>
        <w:p w14:paraId="5A6481F9" w14:textId="77777777" w:rsidR="001F376B" w:rsidRDefault="001F376B" w:rsidP="001F376B">
          <w:pPr>
            <w:pStyle w:val="Heading1"/>
          </w:pPr>
          <w:r>
            <w:lastRenderedPageBreak/>
            <w:t>Entregables</w:t>
          </w:r>
        </w:p>
        <w:p w14:paraId="6D6F7DAC" w14:textId="77777777" w:rsidR="005406FC" w:rsidRDefault="005406FC" w:rsidP="001F376B">
          <w:pPr>
            <w:pStyle w:val="ListParagraph"/>
            <w:numPr>
              <w:ilvl w:val="0"/>
              <w:numId w:val="5"/>
            </w:numPr>
          </w:pPr>
          <w:r>
            <w:t xml:space="preserve">Programa que asigne un valor a una variable </w:t>
          </w:r>
        </w:p>
        <w:p w14:paraId="78F7D125" w14:textId="77A15A55" w:rsidR="007A05A4" w:rsidRDefault="00000000" w:rsidP="00377FE3">
          <w:pPr>
            <w:ind w:firstLine="0"/>
          </w:pPr>
          <w:r w:rsidR="006F73B1">
            <w:rPr>
              <w:noProof/>
            </w:rPr>
            <w:drawing>
              <wp:inline distT="0" distB="0" distL="0" distR="0" wp14:anchorId="04136B1D" wp14:editId="0C10F835">
                <wp:extent cx="5944870" cy="3196590"/>
                <wp:effectExtent l="0" t="0" r="0" b="0"/>
                <wp:docPr id="412912211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912211" name="Picture 4" descr="A screenshot of a computer&#10;&#10;Description automatically generated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870" cy="319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01D3A1C" w14:textId="6DE4BDA8" w:rsidR="00693C50" w:rsidRDefault="00AB2C3C" w:rsidP="00693C50">
      <w:pPr>
        <w:pStyle w:val="ListParagraph"/>
        <w:numPr>
          <w:ilvl w:val="0"/>
          <w:numId w:val="5"/>
        </w:numPr>
      </w:pPr>
      <w:r w:rsidRPr="00AB2C3C">
        <w:t>Crear un programa de operación</w:t>
      </w:r>
    </w:p>
    <w:p w14:paraId="63B63CC9" w14:textId="438F12D5" w:rsidR="00377FE3" w:rsidRDefault="00377FE3" w:rsidP="00377FE3">
      <w:r w:rsidRPr="00377FE3">
        <w:drawing>
          <wp:inline distT="0" distB="0" distL="0" distR="0" wp14:anchorId="62D24CAB" wp14:editId="3758DB06">
            <wp:extent cx="5735837" cy="3184057"/>
            <wp:effectExtent l="0" t="0" r="5080" b="3810"/>
            <wp:docPr id="1567714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40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357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3C4" w14:textId="27643C84" w:rsidR="00693C50" w:rsidRDefault="00693C50" w:rsidP="00693C50">
      <w:r w:rsidRPr="00693C50">
        <w:lastRenderedPageBreak/>
        <w:drawing>
          <wp:inline distT="0" distB="0" distL="0" distR="0" wp14:anchorId="4B72531E" wp14:editId="3223FEF0">
            <wp:extent cx="5944870" cy="2508250"/>
            <wp:effectExtent l="0" t="0" r="0" b="6350"/>
            <wp:docPr id="34219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45C3" w14:textId="26900751" w:rsidR="00BA6B75" w:rsidRDefault="00AB2C3C" w:rsidP="00BA6B75">
      <w:pPr>
        <w:pStyle w:val="ListParagraph"/>
        <w:numPr>
          <w:ilvl w:val="0"/>
          <w:numId w:val="5"/>
        </w:numPr>
      </w:pPr>
      <w:r w:rsidRPr="00AB2C3C">
        <w:t>Agregar manejo de errores</w:t>
      </w:r>
    </w:p>
    <w:p w14:paraId="3BCFA799" w14:textId="7ED1D814" w:rsidR="00BA6B75" w:rsidRPr="001F376B" w:rsidRDefault="00BA6B75" w:rsidP="00BA6B75">
      <w:pPr>
        <w:pStyle w:val="ListParagraph"/>
        <w:ind w:left="644" w:firstLine="0"/>
      </w:pPr>
      <w:r w:rsidRPr="00BA6B75">
        <w:drawing>
          <wp:inline distT="0" distB="0" distL="0" distR="0" wp14:anchorId="535B7897" wp14:editId="1E539AB3">
            <wp:extent cx="5944870" cy="3376930"/>
            <wp:effectExtent l="0" t="0" r="0" b="0"/>
            <wp:docPr id="175348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B75" w:rsidRPr="001F376B" w:rsidSect="007A05A4">
      <w:headerReference w:type="default" r:id="rId11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0FF6D" w14:textId="77777777" w:rsidR="0098385D" w:rsidRDefault="0098385D" w:rsidP="00C1454A">
      <w:pPr>
        <w:spacing w:line="240" w:lineRule="auto"/>
      </w:pPr>
      <w:r>
        <w:separator/>
      </w:r>
    </w:p>
  </w:endnote>
  <w:endnote w:type="continuationSeparator" w:id="0">
    <w:p w14:paraId="760A555B" w14:textId="77777777" w:rsidR="0098385D" w:rsidRDefault="0098385D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F20D6" w14:textId="77777777" w:rsidR="0098385D" w:rsidRDefault="0098385D" w:rsidP="00C1454A">
      <w:pPr>
        <w:spacing w:line="240" w:lineRule="auto"/>
      </w:pPr>
      <w:r>
        <w:separator/>
      </w:r>
    </w:p>
  </w:footnote>
  <w:footnote w:type="continuationSeparator" w:id="0">
    <w:p w14:paraId="1450E0D0" w14:textId="77777777" w:rsidR="0098385D" w:rsidRDefault="0098385D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8DAA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781780D4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A456FB7"/>
    <w:multiLevelType w:val="hybridMultilevel"/>
    <w:tmpl w:val="4D8E9090"/>
    <w:lvl w:ilvl="0" w:tplc="343C53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C5B6AEB"/>
    <w:multiLevelType w:val="hybridMultilevel"/>
    <w:tmpl w:val="4782C904"/>
    <w:lvl w:ilvl="0" w:tplc="B43E2E08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4789993">
    <w:abstractNumId w:val="2"/>
  </w:num>
  <w:num w:numId="2" w16cid:durableId="1996296696">
    <w:abstractNumId w:val="0"/>
  </w:num>
  <w:num w:numId="3" w16cid:durableId="961233059">
    <w:abstractNumId w:val="1"/>
  </w:num>
  <w:num w:numId="4" w16cid:durableId="1603567142">
    <w:abstractNumId w:val="4"/>
  </w:num>
  <w:num w:numId="5" w16cid:durableId="1638023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A4"/>
    <w:rsid w:val="00043E0A"/>
    <w:rsid w:val="000954B7"/>
    <w:rsid w:val="000B7055"/>
    <w:rsid w:val="000D7BB7"/>
    <w:rsid w:val="00166C3B"/>
    <w:rsid w:val="001F376B"/>
    <w:rsid w:val="00277E26"/>
    <w:rsid w:val="002874C5"/>
    <w:rsid w:val="002E19DB"/>
    <w:rsid w:val="00377FE3"/>
    <w:rsid w:val="003D4B14"/>
    <w:rsid w:val="00413844"/>
    <w:rsid w:val="004F5F63"/>
    <w:rsid w:val="005406FC"/>
    <w:rsid w:val="00613292"/>
    <w:rsid w:val="00627F35"/>
    <w:rsid w:val="00676B20"/>
    <w:rsid w:val="00680508"/>
    <w:rsid w:val="00693C50"/>
    <w:rsid w:val="006F73B1"/>
    <w:rsid w:val="0070250D"/>
    <w:rsid w:val="00766A45"/>
    <w:rsid w:val="007A05A4"/>
    <w:rsid w:val="007B6C50"/>
    <w:rsid w:val="007C48CB"/>
    <w:rsid w:val="007C7030"/>
    <w:rsid w:val="008E03D8"/>
    <w:rsid w:val="0098385D"/>
    <w:rsid w:val="009F3B25"/>
    <w:rsid w:val="00A066D6"/>
    <w:rsid w:val="00A1488A"/>
    <w:rsid w:val="00AA780A"/>
    <w:rsid w:val="00AB2C3C"/>
    <w:rsid w:val="00AE34A4"/>
    <w:rsid w:val="00B2088E"/>
    <w:rsid w:val="00B847C6"/>
    <w:rsid w:val="00B87F65"/>
    <w:rsid w:val="00BA6B75"/>
    <w:rsid w:val="00BF2440"/>
    <w:rsid w:val="00C1454A"/>
    <w:rsid w:val="00C51B5B"/>
    <w:rsid w:val="00CC0148"/>
    <w:rsid w:val="00CD0CD1"/>
    <w:rsid w:val="00E34F5B"/>
    <w:rsid w:val="00E62524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FB91"/>
  <w15:chartTrackingRefBased/>
  <w15:docId w15:val="{811DE7E5-149E-3D47-B97D-AB37F2AC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1F376B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1F376B"/>
    <w:rPr>
      <w:rFonts w:ascii="Times New Roman" w:hAnsi="Times New Roman"/>
      <w:b/>
      <w:color w:val="000000" w:themeColor="text1"/>
      <w:sz w:val="24"/>
      <w:lang w:val="es-ES_tradnl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5A4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A05A4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12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 1</dc:title>
  <dc:subject>Construcción de compiladores</dc:subject>
  <dc:creator>Marco Ramirez 21032</dc:creator>
  <cp:keywords/>
  <dc:description/>
  <cp:lastModifiedBy>RAMIREZ CENTES, MARCO VINICIO</cp:lastModifiedBy>
  <cp:revision>9</cp:revision>
  <dcterms:created xsi:type="dcterms:W3CDTF">2024-07-04T04:04:00Z</dcterms:created>
  <dcterms:modified xsi:type="dcterms:W3CDTF">2024-07-05T02:48:00Z</dcterms:modified>
</cp:coreProperties>
</file>