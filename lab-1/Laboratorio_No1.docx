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17351025"/>
        <w:docPartObj>
          <w:docPartGallery w:val="Cover Pages"/>
          <w:docPartUnique/>
        </w:docPartObj>
      </w:sdtPr>
      <w:sdtEndPr/>
      <w:sdtContent>
        <w:p w14:paraId="7328B5FE" w14:textId="68E41E2D" w:rsidR="007A05A4" w:rsidRDefault="007A05A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BDAC21D" wp14:editId="1255C182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42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05586230" w14:textId="7B7E77FE" w:rsidR="007A05A4" w:rsidRDefault="007A05A4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Marco Ramirez 21032</w:t>
                                    </w:r>
                                  </w:p>
                                </w:sdtContent>
                              </w:sdt>
                              <w:p w14:paraId="2ABB71BA" w14:textId="7EF99ACE" w:rsidR="007A05A4" w:rsidRDefault="005F70DB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775749618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7A05A4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DAC21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2" o:spid="_x0000_s1026" type="#_x0000_t202" alt="Title: Title and subtitle" style="position:absolute;left:0;text-align:left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05586230" w14:textId="7B7E77FE" w:rsidR="007A05A4" w:rsidRDefault="007A05A4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Marco Ramirez 21032</w:t>
                              </w:r>
                            </w:p>
                          </w:sdtContent>
                        </w:sdt>
                        <w:p w14:paraId="2ABB71BA" w14:textId="7EF99ACE" w:rsidR="007A05A4" w:rsidRDefault="005F70DB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775749618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7A05A4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EED4C26" wp14:editId="708F4949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10588039" id="Straight Connector 43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FB5C8C" wp14:editId="1D1A3769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44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  <w:lang w:val="es-ES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41EB27D8" w14:textId="6ECB3F85" w:rsidR="007A05A4" w:rsidRPr="007A05A4" w:rsidRDefault="007A05A4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</w:pPr>
                                    <w:r w:rsidRPr="007A05A4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  <w:t>Laboratorio No. 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  <w:lang w:val="es-ES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7564628E" w14:textId="7670E416" w:rsidR="007A05A4" w:rsidRPr="007A05A4" w:rsidRDefault="007A05A4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 w:rsidRPr="007A05A4"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  <w:t>Construcción de compiladores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3FB5C8C" id="Text Box 44" o:spid="_x0000_s1027" type="#_x0000_t202" alt="Title: Title and subtitle" style="position:absolute;left:0;text-align:left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  <w:lang w:val="es-ES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41EB27D8" w14:textId="6ECB3F85" w:rsidR="007A05A4" w:rsidRPr="007A05A4" w:rsidRDefault="007A05A4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</w:pPr>
                              <w:r w:rsidRPr="007A05A4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  <w:t>Laboratorio No. 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  <w:lang w:val="es-ES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7564628E" w14:textId="7670E416" w:rsidR="007A05A4" w:rsidRPr="007A05A4" w:rsidRDefault="007A05A4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 w:rsidRPr="007A05A4"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  <w:t>Construcción de compiladores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420411A" w14:textId="21796FFE" w:rsidR="00012EEF" w:rsidRPr="00187801" w:rsidRDefault="007A05A4" w:rsidP="00187801">
          <w:pPr>
            <w:pStyle w:val="Heading1"/>
          </w:pPr>
          <w:r>
            <w:br w:type="page"/>
          </w:r>
        </w:p>
        <w:sdt>
          <w:sdtPr>
            <w:id w:val="-883331155"/>
            <w:docPartObj>
              <w:docPartGallery w:val="Table of Contents"/>
              <w:docPartUnique/>
            </w:docPartObj>
          </w:sdtPr>
          <w:sdtEndPr>
            <w:rPr>
              <w:rFonts w:ascii="Times New Roman" w:eastAsiaTheme="minorHAnsi" w:hAnsi="Times New Roman" w:cstheme="minorBidi"/>
              <w:noProof/>
              <w:color w:val="000000" w:themeColor="text1"/>
              <w:sz w:val="24"/>
              <w:szCs w:val="22"/>
              <w:lang w:val="es-ES_tradnl"/>
            </w:rPr>
          </w:sdtEndPr>
          <w:sdtContent>
            <w:p w14:paraId="046E4EE0" w14:textId="126FCA34" w:rsidR="00012EEF" w:rsidRDefault="00012EEF">
              <w:pPr>
                <w:pStyle w:val="TOCHeading"/>
              </w:pPr>
              <w:r>
                <w:t>Table of Contents</w:t>
              </w:r>
            </w:p>
            <w:p w14:paraId="3FDD5886" w14:textId="18FA8D2A" w:rsidR="00012EEF" w:rsidRDefault="00012EEF">
              <w:pPr>
                <w:pStyle w:val="TOC1"/>
                <w:tabs>
                  <w:tab w:val="right" w:leader="dot" w:pos="9352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color w:val="auto"/>
                  <w:kern w:val="2"/>
                  <w:lang w:val="en-US"/>
                  <w14:ligatures w14:val="standardContextual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171064476" w:history="1">
                <w:r w:rsidRPr="00C81695">
                  <w:rPr>
                    <w:rStyle w:val="Hyperlink"/>
                    <w:noProof/>
                  </w:rPr>
                  <w:t>Entregables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_Toc171064476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99E027" w14:textId="7122D59D" w:rsidR="00012EEF" w:rsidRDefault="00012EEF">
              <w:pPr>
                <w:pStyle w:val="TOC2"/>
                <w:tabs>
                  <w:tab w:val="right" w:leader="dot" w:pos="9352"/>
                </w:tabs>
                <w:rPr>
                  <w:rFonts w:eastAsiaTheme="minorEastAsia" w:cstheme="minorBidi"/>
                  <w:b w:val="0"/>
                  <w:bCs w:val="0"/>
                  <w:noProof/>
                  <w:color w:val="auto"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1064477" w:history="1">
                <w:r w:rsidRPr="00C81695">
                  <w:rPr>
                    <w:rStyle w:val="Hyperlink"/>
                    <w:noProof/>
                  </w:rPr>
                  <w:t>Programa que asigne un valor a una variable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_Toc171064477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38F8FC" w14:textId="14B7E358" w:rsidR="00012EEF" w:rsidRDefault="00012EEF">
              <w:pPr>
                <w:pStyle w:val="TOC2"/>
                <w:tabs>
                  <w:tab w:val="right" w:leader="dot" w:pos="9352"/>
                </w:tabs>
                <w:rPr>
                  <w:rFonts w:eastAsiaTheme="minorEastAsia" w:cstheme="minorBidi"/>
                  <w:b w:val="0"/>
                  <w:bCs w:val="0"/>
                  <w:noProof/>
                  <w:color w:val="auto"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1064478" w:history="1">
                <w:r w:rsidRPr="00C81695">
                  <w:rPr>
                    <w:rStyle w:val="Hyperlink"/>
                    <w:noProof/>
                  </w:rPr>
                  <w:t>Crear un programa de operación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_Toc171064478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B49399" w14:textId="1CE9F93A" w:rsidR="00012EEF" w:rsidRDefault="00012EEF">
              <w:pPr>
                <w:pStyle w:val="TOC2"/>
                <w:tabs>
                  <w:tab w:val="right" w:leader="dot" w:pos="9352"/>
                </w:tabs>
                <w:rPr>
                  <w:rFonts w:eastAsiaTheme="minorEastAsia" w:cstheme="minorBidi"/>
                  <w:b w:val="0"/>
                  <w:bCs w:val="0"/>
                  <w:noProof/>
                  <w:color w:val="auto"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1064479" w:history="1">
                <w:r w:rsidRPr="00C81695">
                  <w:rPr>
                    <w:rStyle w:val="Hyperlink"/>
                    <w:noProof/>
                  </w:rPr>
                  <w:t>Agregar manejo de errores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_Toc171064479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8F02F7" w14:textId="03D99CFB" w:rsidR="00012EEF" w:rsidRDefault="00012EEF">
              <w:pPr>
                <w:pStyle w:val="TOC2"/>
                <w:tabs>
                  <w:tab w:val="right" w:leader="dot" w:pos="9352"/>
                </w:tabs>
                <w:rPr>
                  <w:rFonts w:eastAsiaTheme="minorEastAsia" w:cstheme="minorBidi"/>
                  <w:b w:val="0"/>
                  <w:bCs w:val="0"/>
                  <w:noProof/>
                  <w:color w:val="auto"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1064480" w:history="1">
                <w:r w:rsidRPr="00C81695">
                  <w:rPr>
                    <w:rStyle w:val="Hyperlink"/>
                    <w:noProof/>
                  </w:rPr>
                  <w:t>Experimentar con la precedencia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_Toc171064480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7181EA" w14:textId="05FF7F61" w:rsidR="00012EEF" w:rsidRDefault="00012EEF">
              <w:pPr>
                <w:pStyle w:val="TOC1"/>
                <w:tabs>
                  <w:tab w:val="right" w:leader="dot" w:pos="9352"/>
                </w:tabs>
                <w:rPr>
                  <w:rFonts w:eastAsiaTheme="minorEastAsia" w:cstheme="minorBidi"/>
                  <w:b w:val="0"/>
                  <w:bCs w:val="0"/>
                  <w:i w:val="0"/>
                  <w:iCs w:val="0"/>
                  <w:noProof/>
                  <w:color w:val="auto"/>
                  <w:kern w:val="2"/>
                  <w:lang w:val="en-US"/>
                  <w14:ligatures w14:val="standardContextual"/>
                </w:rPr>
              </w:pPr>
              <w:hyperlink w:anchor="_Toc171064481" w:history="1">
                <w:r w:rsidRPr="00C81695">
                  <w:rPr>
                    <w:rStyle w:val="Hyperlink"/>
                    <w:noProof/>
                  </w:rPr>
                  <w:t>Referencias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_Toc171064481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D4A558" w14:textId="4F91D316" w:rsidR="00012EEF" w:rsidRDefault="00012EE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678F6BFF" w14:textId="4D21C8C6" w:rsidR="00012EEF" w:rsidRDefault="00012EEF">
          <w:pPr>
            <w:spacing w:line="259" w:lineRule="auto"/>
            <w:ind w:firstLine="0"/>
            <w:rPr>
              <w:b/>
            </w:rPr>
          </w:pPr>
        </w:p>
        <w:p w14:paraId="7117CFF1" w14:textId="77777777" w:rsidR="00012EEF" w:rsidRDefault="00012EEF">
          <w:pPr>
            <w:spacing w:line="259" w:lineRule="auto"/>
            <w:ind w:firstLine="0"/>
            <w:rPr>
              <w:b/>
            </w:rPr>
          </w:pPr>
          <w:r>
            <w:br w:type="page"/>
          </w:r>
        </w:p>
        <w:p w14:paraId="5A6481F9" w14:textId="528FC8D1" w:rsidR="001F376B" w:rsidRDefault="001F376B" w:rsidP="001F376B">
          <w:pPr>
            <w:pStyle w:val="Heading1"/>
          </w:pPr>
          <w:bookmarkStart w:id="0" w:name="_Toc171064476"/>
          <w:r>
            <w:t>Entregables</w:t>
          </w:r>
          <w:bookmarkEnd w:id="0"/>
        </w:p>
        <w:p w14:paraId="6D6F7DAC" w14:textId="77777777" w:rsidR="005406FC" w:rsidRDefault="005406FC" w:rsidP="00012EEF">
          <w:pPr>
            <w:pStyle w:val="Heading2"/>
          </w:pPr>
          <w:bookmarkStart w:id="1" w:name="_Toc171064477"/>
          <w:r>
            <w:t>Programa que asigne un valor a una variable</w:t>
          </w:r>
          <w:bookmarkEnd w:id="1"/>
          <w:r>
            <w:t xml:space="preserve"> </w:t>
          </w:r>
        </w:p>
        <w:p w14:paraId="78F7D125" w14:textId="77A15A55" w:rsidR="007A05A4" w:rsidRDefault="005F70DB" w:rsidP="00377FE3">
          <w:pPr>
            <w:ind w:firstLine="0"/>
          </w:pPr>
          <w:r w:rsidR="006F73B1">
            <w:rPr>
              <w:noProof/>
            </w:rPr>
            <w:drawing>
              <wp:inline distT="0" distB="0" distL="0" distR="0" wp14:anchorId="04136B1D" wp14:editId="0C10F835">
                <wp:extent cx="5944870" cy="3196590"/>
                <wp:effectExtent l="0" t="0" r="0" b="0"/>
                <wp:docPr id="412912211" name="Picture 4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2912211" name="Picture 4" descr="A screenshot of a computer&#10;&#10;Description automatically generated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4870" cy="3196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401D3A1C" w14:textId="6DE4BDA8" w:rsidR="00693C50" w:rsidRDefault="00AB2C3C" w:rsidP="00012EEF">
      <w:pPr>
        <w:pStyle w:val="Heading2"/>
      </w:pPr>
      <w:bookmarkStart w:id="2" w:name="_Toc171064478"/>
      <w:r w:rsidRPr="00AB2C3C">
        <w:t>Crear un programa de operación</w:t>
      </w:r>
      <w:bookmarkEnd w:id="2"/>
    </w:p>
    <w:p w14:paraId="63B63CC9" w14:textId="438F12D5" w:rsidR="00377FE3" w:rsidRDefault="00377FE3" w:rsidP="00377FE3">
      <w:r w:rsidRPr="00377FE3">
        <w:lastRenderedPageBreak/>
        <w:drawing>
          <wp:inline distT="0" distB="0" distL="0" distR="0" wp14:anchorId="62D24CAB" wp14:editId="3758DB06">
            <wp:extent cx="5735837" cy="3184057"/>
            <wp:effectExtent l="0" t="0" r="5080" b="3810"/>
            <wp:docPr id="15677140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1407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2357" cy="32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03C4" w14:textId="27643C84" w:rsidR="00693C50" w:rsidRDefault="00693C50" w:rsidP="00693C50">
      <w:r w:rsidRPr="00693C50">
        <w:drawing>
          <wp:inline distT="0" distB="0" distL="0" distR="0" wp14:anchorId="4B72531E" wp14:editId="3223FEF0">
            <wp:extent cx="5944870" cy="2508250"/>
            <wp:effectExtent l="0" t="0" r="0" b="6350"/>
            <wp:docPr id="34219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99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45C3" w14:textId="26900751" w:rsidR="00BA6B75" w:rsidRDefault="00AB2C3C" w:rsidP="00012EEF">
      <w:pPr>
        <w:pStyle w:val="Heading2"/>
      </w:pPr>
      <w:bookmarkStart w:id="3" w:name="_Toc171064479"/>
      <w:r w:rsidRPr="00AB2C3C">
        <w:t>Agregar manejo de errores</w:t>
      </w:r>
      <w:bookmarkEnd w:id="3"/>
    </w:p>
    <w:p w14:paraId="3BCFA799" w14:textId="7ED1D814" w:rsidR="00BA6B75" w:rsidRDefault="00BA6B75" w:rsidP="00BA6B75">
      <w:pPr>
        <w:pStyle w:val="ListParagraph"/>
        <w:ind w:left="644" w:firstLine="0"/>
      </w:pPr>
      <w:r w:rsidRPr="00BA6B75">
        <w:lastRenderedPageBreak/>
        <w:drawing>
          <wp:inline distT="0" distB="0" distL="0" distR="0" wp14:anchorId="535B7897" wp14:editId="1E539AB3">
            <wp:extent cx="5944870" cy="3376930"/>
            <wp:effectExtent l="0" t="0" r="0" b="0"/>
            <wp:docPr id="1753481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810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07B1" w14:textId="77777777" w:rsidR="00C55D9F" w:rsidRDefault="00C55D9F">
      <w:pPr>
        <w:spacing w:line="259" w:lineRule="auto"/>
        <w:ind w:firstLine="0"/>
      </w:pPr>
      <w:r>
        <w:br w:type="page"/>
      </w:r>
    </w:p>
    <w:p w14:paraId="79BF0050" w14:textId="57593354" w:rsidR="003C2DE0" w:rsidRDefault="00870943" w:rsidP="00012EEF">
      <w:pPr>
        <w:pStyle w:val="Heading2"/>
      </w:pPr>
      <w:bookmarkStart w:id="4" w:name="_Toc171064480"/>
      <w:r w:rsidRPr="00870943">
        <w:lastRenderedPageBreak/>
        <w:t>Experimentar con la precedencia</w:t>
      </w:r>
      <w:bookmarkEnd w:id="4"/>
    </w:p>
    <w:p w14:paraId="03027B3E" w14:textId="677522F8" w:rsidR="00870943" w:rsidRDefault="00870943" w:rsidP="00870943">
      <w:pPr>
        <w:pStyle w:val="ListParagraph"/>
        <w:numPr>
          <w:ilvl w:val="0"/>
          <w:numId w:val="6"/>
        </w:numPr>
      </w:pPr>
      <w:r>
        <w:t>Valores probados: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4676"/>
        <w:gridCol w:w="4676"/>
      </w:tblGrid>
      <w:tr w:rsidR="005419BC" w14:paraId="17F02A07" w14:textId="77777777" w:rsidTr="005419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6" w:type="dxa"/>
          </w:tcPr>
          <w:p w14:paraId="5B9C6BC9" w14:textId="2740A639" w:rsidR="005419BC" w:rsidRDefault="005419BC" w:rsidP="00C55D9F">
            <w:pPr>
              <w:ind w:firstLine="0"/>
            </w:pPr>
            <w:r>
              <w:t>Expresión</w:t>
            </w:r>
          </w:p>
        </w:tc>
        <w:tc>
          <w:tcPr>
            <w:tcW w:w="4676" w:type="dxa"/>
          </w:tcPr>
          <w:p w14:paraId="1ADFD4B7" w14:textId="4B2E935A" w:rsidR="005419BC" w:rsidRDefault="005419BC" w:rsidP="00C55D9F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 esperado</w:t>
            </w:r>
          </w:p>
        </w:tc>
      </w:tr>
      <w:tr w:rsidR="005419BC" w14:paraId="1409B7D0" w14:textId="77777777" w:rsidTr="00541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6" w:type="dxa"/>
          </w:tcPr>
          <w:p w14:paraId="73891533" w14:textId="2D7417B2" w:rsidR="005419BC" w:rsidRDefault="005419BC" w:rsidP="00C55D9F">
            <w:pPr>
              <w:ind w:firstLine="0"/>
            </w:pPr>
            <w:r>
              <w:t>a = 5</w:t>
            </w:r>
          </w:p>
        </w:tc>
        <w:tc>
          <w:tcPr>
            <w:tcW w:w="4676" w:type="dxa"/>
          </w:tcPr>
          <w:p w14:paraId="6CFF2A61" w14:textId="23B7F84F" w:rsidR="005419BC" w:rsidRDefault="00010B24" w:rsidP="00C55D9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5419BC" w14:paraId="699DD192" w14:textId="77777777" w:rsidTr="005419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6" w:type="dxa"/>
          </w:tcPr>
          <w:p w14:paraId="53DD61AE" w14:textId="7985C063" w:rsidR="005419BC" w:rsidRDefault="00010B24" w:rsidP="00C55D9F">
            <w:pPr>
              <w:ind w:firstLine="0"/>
            </w:pPr>
            <w:r>
              <w:t>b = 10</w:t>
            </w:r>
          </w:p>
        </w:tc>
        <w:tc>
          <w:tcPr>
            <w:tcW w:w="4676" w:type="dxa"/>
          </w:tcPr>
          <w:p w14:paraId="6EF9361C" w14:textId="6D549D85" w:rsidR="005419BC" w:rsidRDefault="00010B24" w:rsidP="00C55D9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5419BC" w14:paraId="1338BA9D" w14:textId="77777777" w:rsidTr="00541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6" w:type="dxa"/>
          </w:tcPr>
          <w:p w14:paraId="667DC28D" w14:textId="68756C12" w:rsidR="005419BC" w:rsidRDefault="00010B24" w:rsidP="00C55D9F">
            <w:pPr>
              <w:ind w:firstLine="0"/>
            </w:pPr>
            <w:r>
              <w:t>c = a + b / 2</w:t>
            </w:r>
          </w:p>
        </w:tc>
        <w:tc>
          <w:tcPr>
            <w:tcW w:w="4676" w:type="dxa"/>
          </w:tcPr>
          <w:p w14:paraId="019D8660" w14:textId="09C173FF" w:rsidR="005419BC" w:rsidRDefault="00010B24" w:rsidP="00C55D9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5419BC" w14:paraId="72D5E325" w14:textId="77777777" w:rsidTr="005419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6" w:type="dxa"/>
          </w:tcPr>
          <w:p w14:paraId="025BD32F" w14:textId="46D12C0E" w:rsidR="005419BC" w:rsidRDefault="00010B24" w:rsidP="00C55D9F">
            <w:pPr>
              <w:ind w:firstLine="0"/>
            </w:pPr>
            <w:r>
              <w:t xml:space="preserve">d = 1 + c * </w:t>
            </w:r>
            <w:r w:rsidR="005F70DB">
              <w:t>2</w:t>
            </w:r>
          </w:p>
        </w:tc>
        <w:tc>
          <w:tcPr>
            <w:tcW w:w="4676" w:type="dxa"/>
          </w:tcPr>
          <w:p w14:paraId="17C16F42" w14:textId="03644A39" w:rsidR="005419BC" w:rsidRDefault="005F70DB" w:rsidP="00C55D9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</w:tr>
      <w:tr w:rsidR="005F70DB" w14:paraId="277FFABF" w14:textId="77777777" w:rsidTr="005419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6" w:type="dxa"/>
          </w:tcPr>
          <w:p w14:paraId="2AE5D19E" w14:textId="5937FA9D" w:rsidR="005F70DB" w:rsidRPr="005F70DB" w:rsidRDefault="005F70DB" w:rsidP="00C55D9F">
            <w:pPr>
              <w:ind w:firstLine="0"/>
              <w:rPr>
                <w:lang w:val="en-US"/>
              </w:rPr>
            </w:pPr>
            <w:r w:rsidRPr="005F70DB">
              <w:rPr>
                <w:lang w:val="en-US"/>
              </w:rPr>
              <w:t>b / 2 + 5 * d - 3</w:t>
            </w:r>
          </w:p>
        </w:tc>
        <w:tc>
          <w:tcPr>
            <w:tcW w:w="4676" w:type="dxa"/>
          </w:tcPr>
          <w:p w14:paraId="4DA7554B" w14:textId="3D4312CB" w:rsidR="005F70DB" w:rsidRDefault="005F70DB" w:rsidP="00C55D9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107</w:t>
            </w:r>
          </w:p>
        </w:tc>
      </w:tr>
    </w:tbl>
    <w:p w14:paraId="07391BFD" w14:textId="77777777" w:rsidR="00C55D9F" w:rsidRDefault="00C55D9F" w:rsidP="00C55D9F"/>
    <w:p w14:paraId="2D6FEE05" w14:textId="47D40EDD" w:rsidR="00C55D9F" w:rsidRDefault="007822BF" w:rsidP="00C55D9F">
      <w:r w:rsidRPr="007822BF">
        <w:drawing>
          <wp:inline distT="0" distB="0" distL="0" distR="0" wp14:anchorId="2D4B19E4" wp14:editId="0AAE90F2">
            <wp:extent cx="5944870" cy="3302000"/>
            <wp:effectExtent l="0" t="0" r="0" b="0"/>
            <wp:docPr id="419320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201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FA85" w14:textId="0107ACAB" w:rsidR="00786FD9" w:rsidRDefault="00786FD9">
      <w:pPr>
        <w:spacing w:line="259" w:lineRule="auto"/>
        <w:ind w:firstLine="0"/>
      </w:pPr>
      <w:r>
        <w:br w:type="page"/>
      </w:r>
    </w:p>
    <w:bookmarkStart w:id="5" w:name="_Toc171064481" w:displacedByCustomXml="next"/>
    <w:sdt>
      <w:sdtPr>
        <w:id w:val="1433868582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p w14:paraId="58D035F1" w14:textId="47F00CB7" w:rsidR="00786FD9" w:rsidRDefault="00774D5D">
          <w:pPr>
            <w:pStyle w:val="Heading1"/>
          </w:pPr>
          <w:r>
            <w:t>Referencias</w:t>
          </w:r>
          <w:bookmarkEnd w:id="5"/>
        </w:p>
        <w:sdt>
          <w:sdtPr>
            <w:id w:val="111145805"/>
            <w:bibliography/>
          </w:sdtPr>
          <w:sdtContent>
            <w:p w14:paraId="532C94ED" w14:textId="77777777" w:rsidR="00774D5D" w:rsidRDefault="00786FD9" w:rsidP="00774D5D">
              <w:pPr>
                <w:pStyle w:val="Bibliography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774D5D">
                <w:rPr>
                  <w:noProof/>
                </w:rPr>
                <w:t xml:space="preserve">Devpool. (18 de 1 de 2019). </w:t>
              </w:r>
              <w:r w:rsidR="00774D5D">
                <w:rPr>
                  <w:i/>
                  <w:iCs/>
                  <w:noProof/>
                </w:rPr>
                <w:t>stackoverflow</w:t>
              </w:r>
              <w:r w:rsidR="00774D5D">
                <w:rPr>
                  <w:noProof/>
                </w:rPr>
                <w:t>. Obtenido de Running a script inside a docker container using shell script: https://stackoverflow.com/questions/31578446/running-a-script-inside-a-docker-container-using-shell-script</w:t>
              </w:r>
            </w:p>
            <w:p w14:paraId="705A24A2" w14:textId="77777777" w:rsidR="00774D5D" w:rsidRDefault="00774D5D" w:rsidP="00774D5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Docker. (n/a). </w:t>
              </w:r>
              <w:r>
                <w:rPr>
                  <w:i/>
                  <w:iCs/>
                  <w:noProof/>
                </w:rPr>
                <w:t xml:space="preserve">Docker Community Forums </w:t>
              </w:r>
              <w:r>
                <w:rPr>
                  <w:noProof/>
                </w:rPr>
                <w:t>. Obtenido de Executing the Shell Script through Dockerfile: https://forums.docker.com/t/executing-the-shell-script-through-dockerfile/134152/1</w:t>
              </w:r>
            </w:p>
            <w:p w14:paraId="46B25589" w14:textId="3CE5BFA1" w:rsidR="00786FD9" w:rsidRDefault="00786FD9" w:rsidP="00774D5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E77C243" w14:textId="3E37E2FE" w:rsidR="00786FD9" w:rsidRPr="001F376B" w:rsidRDefault="00786FD9" w:rsidP="00C55D9F"/>
    <w:sectPr w:rsidR="00786FD9" w:rsidRPr="001F376B" w:rsidSect="007A05A4">
      <w:headerReference w:type="default" r:id="rId13"/>
      <w:pgSz w:w="12242" w:h="15842" w:code="9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D71C8" w14:textId="77777777" w:rsidR="007A05A4" w:rsidRDefault="007A05A4" w:rsidP="00C1454A">
      <w:pPr>
        <w:spacing w:line="240" w:lineRule="auto"/>
      </w:pPr>
      <w:r>
        <w:separator/>
      </w:r>
    </w:p>
  </w:endnote>
  <w:endnote w:type="continuationSeparator" w:id="0">
    <w:p w14:paraId="2AD37C8E" w14:textId="77777777" w:rsidR="007A05A4" w:rsidRDefault="007A05A4" w:rsidP="00C145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4AD81" w14:textId="77777777" w:rsidR="007A05A4" w:rsidRDefault="007A05A4" w:rsidP="00C1454A">
      <w:pPr>
        <w:spacing w:line="240" w:lineRule="auto"/>
      </w:pPr>
      <w:r>
        <w:separator/>
      </w:r>
    </w:p>
  </w:footnote>
  <w:footnote w:type="continuationSeparator" w:id="0">
    <w:p w14:paraId="4B28DDB5" w14:textId="77777777" w:rsidR="007A05A4" w:rsidRDefault="007A05A4" w:rsidP="00C145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08DAA" w14:textId="77777777" w:rsidR="00413844" w:rsidRDefault="00413844">
    <w:pPr>
      <w:pStyle w:val="Header"/>
      <w:jc w:val="right"/>
      <w:rPr>
        <w:color w:val="8496B0" w:themeColor="text2" w:themeTint="99"/>
        <w:szCs w:val="24"/>
      </w:rPr>
    </w:pPr>
    <w:r>
      <w:rPr>
        <w:color w:val="8496B0" w:themeColor="text2" w:themeTint="99"/>
        <w:szCs w:val="24"/>
      </w:rPr>
      <w:t xml:space="preserve">Página </w:t>
    </w:r>
    <w:r>
      <w:rPr>
        <w:color w:val="8496B0" w:themeColor="text2" w:themeTint="99"/>
        <w:szCs w:val="24"/>
      </w:rPr>
      <w:fldChar w:fldCharType="begin"/>
    </w:r>
    <w:r>
      <w:rPr>
        <w:color w:val="8496B0" w:themeColor="text2" w:themeTint="99"/>
        <w:szCs w:val="24"/>
      </w:rPr>
      <w:instrText>PAGE   \* MERGEFORMAT</w:instrText>
    </w:r>
    <w:r>
      <w:rPr>
        <w:color w:val="8496B0" w:themeColor="text2" w:themeTint="99"/>
        <w:szCs w:val="24"/>
      </w:rPr>
      <w:fldChar w:fldCharType="separate"/>
    </w:r>
    <w:r>
      <w:rPr>
        <w:color w:val="8496B0" w:themeColor="text2" w:themeTint="99"/>
        <w:szCs w:val="24"/>
      </w:rPr>
      <w:t>2</w:t>
    </w:r>
    <w:r>
      <w:rPr>
        <w:color w:val="8496B0" w:themeColor="text2" w:themeTint="99"/>
        <w:szCs w:val="24"/>
      </w:rPr>
      <w:fldChar w:fldCharType="end"/>
    </w:r>
  </w:p>
  <w:p w14:paraId="781780D4" w14:textId="77777777" w:rsidR="00C1454A" w:rsidRDefault="00C145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4DF5"/>
    <w:multiLevelType w:val="multilevel"/>
    <w:tmpl w:val="C958C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102E53"/>
    <w:multiLevelType w:val="multilevel"/>
    <w:tmpl w:val="D9B81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02DD7"/>
    <w:multiLevelType w:val="hybridMultilevel"/>
    <w:tmpl w:val="05AC0038"/>
    <w:lvl w:ilvl="0" w:tplc="AAF284F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6C57399"/>
    <w:multiLevelType w:val="hybridMultilevel"/>
    <w:tmpl w:val="CC2A1E4C"/>
    <w:lvl w:ilvl="0" w:tplc="A7807EA4">
      <w:start w:val="4"/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4A456FB7"/>
    <w:multiLevelType w:val="hybridMultilevel"/>
    <w:tmpl w:val="4D8E9090"/>
    <w:lvl w:ilvl="0" w:tplc="343C53A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5C5B6AEB"/>
    <w:multiLevelType w:val="hybridMultilevel"/>
    <w:tmpl w:val="4782C904"/>
    <w:lvl w:ilvl="0" w:tplc="B43E2E08"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1794789993">
    <w:abstractNumId w:val="2"/>
  </w:num>
  <w:num w:numId="2" w16cid:durableId="1996296696">
    <w:abstractNumId w:val="0"/>
  </w:num>
  <w:num w:numId="3" w16cid:durableId="961233059">
    <w:abstractNumId w:val="1"/>
  </w:num>
  <w:num w:numId="4" w16cid:durableId="1603567142">
    <w:abstractNumId w:val="5"/>
  </w:num>
  <w:num w:numId="5" w16cid:durableId="1638023315">
    <w:abstractNumId w:val="4"/>
  </w:num>
  <w:num w:numId="6" w16cid:durableId="6272482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5A4"/>
    <w:rsid w:val="00010B24"/>
    <w:rsid w:val="00012EEF"/>
    <w:rsid w:val="00043E0A"/>
    <w:rsid w:val="000954B7"/>
    <w:rsid w:val="000B7055"/>
    <w:rsid w:val="000D7BB7"/>
    <w:rsid w:val="00166C3B"/>
    <w:rsid w:val="00187801"/>
    <w:rsid w:val="001F376B"/>
    <w:rsid w:val="00277E26"/>
    <w:rsid w:val="002874C5"/>
    <w:rsid w:val="002E19DB"/>
    <w:rsid w:val="00377FE3"/>
    <w:rsid w:val="003C2DE0"/>
    <w:rsid w:val="003D4B14"/>
    <w:rsid w:val="00413844"/>
    <w:rsid w:val="004F5F63"/>
    <w:rsid w:val="005406FC"/>
    <w:rsid w:val="005419BC"/>
    <w:rsid w:val="005F70DB"/>
    <w:rsid w:val="00613292"/>
    <w:rsid w:val="00627F35"/>
    <w:rsid w:val="00676B20"/>
    <w:rsid w:val="00680508"/>
    <w:rsid w:val="00693C50"/>
    <w:rsid w:val="006F73B1"/>
    <w:rsid w:val="0070250D"/>
    <w:rsid w:val="00766A45"/>
    <w:rsid w:val="00774D5D"/>
    <w:rsid w:val="007822BF"/>
    <w:rsid w:val="00786FD9"/>
    <w:rsid w:val="007A05A4"/>
    <w:rsid w:val="007B6C50"/>
    <w:rsid w:val="007C48CB"/>
    <w:rsid w:val="007C7030"/>
    <w:rsid w:val="00840261"/>
    <w:rsid w:val="00870943"/>
    <w:rsid w:val="008E03D8"/>
    <w:rsid w:val="009C3666"/>
    <w:rsid w:val="009F3B25"/>
    <w:rsid w:val="00A066D6"/>
    <w:rsid w:val="00A1488A"/>
    <w:rsid w:val="00AA780A"/>
    <w:rsid w:val="00AB2C3C"/>
    <w:rsid w:val="00AE34A4"/>
    <w:rsid w:val="00B2088E"/>
    <w:rsid w:val="00B847C6"/>
    <w:rsid w:val="00B87F65"/>
    <w:rsid w:val="00BA6B75"/>
    <w:rsid w:val="00BF2440"/>
    <w:rsid w:val="00C1454A"/>
    <w:rsid w:val="00C51B5B"/>
    <w:rsid w:val="00C55D9F"/>
    <w:rsid w:val="00CC0148"/>
    <w:rsid w:val="00CD0CD1"/>
    <w:rsid w:val="00E34F5B"/>
    <w:rsid w:val="00E62524"/>
    <w:rsid w:val="00F46524"/>
    <w:rsid w:val="00F914DC"/>
    <w:rsid w:val="00FB3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1FB91"/>
  <w15:chartTrackingRefBased/>
  <w15:docId w15:val="{811DE7E5-149E-3D47-B97D-AB37F2ACD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508"/>
    <w:pPr>
      <w:spacing w:line="480" w:lineRule="auto"/>
      <w:ind w:firstLine="284"/>
    </w:pPr>
    <w:rPr>
      <w:rFonts w:ascii="Times New Roman" w:hAnsi="Times New Roman"/>
      <w:color w:val="000000" w:themeColor="text1"/>
      <w:sz w:val="24"/>
      <w:lang w:val="es-ES_tradnl"/>
    </w:rPr>
  </w:style>
  <w:style w:type="paragraph" w:styleId="Heading1">
    <w:name w:val="heading 1"/>
    <w:aliases w:val="Nivel 1"/>
    <w:basedOn w:val="Normal"/>
    <w:next w:val="Normal"/>
    <w:link w:val="Heading1Char"/>
    <w:autoRedefine/>
    <w:uiPriority w:val="9"/>
    <w:qFormat/>
    <w:rsid w:val="001F376B"/>
    <w:pPr>
      <w:ind w:firstLine="0"/>
      <w:jc w:val="center"/>
      <w:outlineLvl w:val="0"/>
    </w:pPr>
    <w:rPr>
      <w:b/>
    </w:rPr>
  </w:style>
  <w:style w:type="paragraph" w:styleId="Heading2">
    <w:name w:val="heading 2"/>
    <w:aliases w:val="Nivel 2"/>
    <w:basedOn w:val="Heading1"/>
    <w:next w:val="Normal"/>
    <w:link w:val="Heading2Char"/>
    <w:autoRedefine/>
    <w:uiPriority w:val="9"/>
    <w:unhideWhenUsed/>
    <w:qFormat/>
    <w:rsid w:val="00C1454A"/>
    <w:pPr>
      <w:jc w:val="left"/>
      <w:outlineLvl w:val="1"/>
    </w:pPr>
  </w:style>
  <w:style w:type="paragraph" w:styleId="Heading3">
    <w:name w:val="heading 3"/>
    <w:aliases w:val="Nivel 3"/>
    <w:basedOn w:val="Heading2"/>
    <w:next w:val="Normal"/>
    <w:link w:val="Heading3Char"/>
    <w:autoRedefine/>
    <w:uiPriority w:val="9"/>
    <w:unhideWhenUsed/>
    <w:qFormat/>
    <w:rsid w:val="00C1454A"/>
    <w:pPr>
      <w:outlineLvl w:val="2"/>
    </w:pPr>
    <w:rPr>
      <w:i/>
    </w:rPr>
  </w:style>
  <w:style w:type="paragraph" w:styleId="Heading4">
    <w:name w:val="heading 4"/>
    <w:aliases w:val="Nivel 4"/>
    <w:basedOn w:val="Heading3"/>
    <w:next w:val="Normal"/>
    <w:link w:val="Heading4Char"/>
    <w:autoRedefine/>
    <w:uiPriority w:val="9"/>
    <w:unhideWhenUsed/>
    <w:qFormat/>
    <w:rsid w:val="00C1454A"/>
    <w:pPr>
      <w:ind w:firstLine="720"/>
      <w:outlineLvl w:val="3"/>
    </w:pPr>
    <w:rPr>
      <w:i w:val="0"/>
    </w:rPr>
  </w:style>
  <w:style w:type="paragraph" w:styleId="Heading5">
    <w:name w:val="heading 5"/>
    <w:aliases w:val="Nivel 5"/>
    <w:basedOn w:val="Normal"/>
    <w:next w:val="Normal"/>
    <w:link w:val="Heading5Char"/>
    <w:autoRedefine/>
    <w:uiPriority w:val="9"/>
    <w:semiHidden/>
    <w:unhideWhenUsed/>
    <w:qFormat/>
    <w:rsid w:val="00C1454A"/>
    <w:pPr>
      <w:keepNext/>
      <w:keepLines/>
      <w:outlineLvl w:val="4"/>
    </w:pPr>
    <w:rPr>
      <w:rFonts w:asciiTheme="majorHAnsi" w:eastAsiaTheme="majorEastAsia" w:hAnsiTheme="majorHAnsi" w:cstheme="majorBidi"/>
      <w:b/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Nivel 1 Char"/>
    <w:basedOn w:val="DefaultParagraphFont"/>
    <w:link w:val="Heading1"/>
    <w:uiPriority w:val="9"/>
    <w:rsid w:val="001F376B"/>
    <w:rPr>
      <w:rFonts w:ascii="Times New Roman" w:hAnsi="Times New Roman"/>
      <w:b/>
      <w:color w:val="000000" w:themeColor="text1"/>
      <w:sz w:val="24"/>
      <w:lang w:val="es-ES_tradnl"/>
    </w:rPr>
  </w:style>
  <w:style w:type="character" w:customStyle="1" w:styleId="Heading2Char">
    <w:name w:val="Heading 2 Char"/>
    <w:aliases w:val="Nivel 2 Char"/>
    <w:basedOn w:val="DefaultParagraphFont"/>
    <w:link w:val="Heading2"/>
    <w:uiPriority w:val="9"/>
    <w:rsid w:val="00C1454A"/>
    <w:rPr>
      <w:rFonts w:ascii="Times New Roman" w:hAnsi="Times New Roman"/>
      <w:b/>
      <w:sz w:val="24"/>
    </w:rPr>
  </w:style>
  <w:style w:type="character" w:customStyle="1" w:styleId="Heading3Char">
    <w:name w:val="Heading 3 Char"/>
    <w:aliases w:val="Nivel 3 Char"/>
    <w:basedOn w:val="DefaultParagraphFont"/>
    <w:link w:val="Heading3"/>
    <w:uiPriority w:val="9"/>
    <w:rsid w:val="00C1454A"/>
    <w:rPr>
      <w:rFonts w:ascii="Times New Roman" w:hAnsi="Times New Roman"/>
      <w:b/>
      <w:i/>
      <w:sz w:val="24"/>
    </w:rPr>
  </w:style>
  <w:style w:type="character" w:customStyle="1" w:styleId="Heading4Char">
    <w:name w:val="Heading 4 Char"/>
    <w:aliases w:val="Nivel 4 Char"/>
    <w:basedOn w:val="DefaultParagraphFont"/>
    <w:link w:val="Heading4"/>
    <w:uiPriority w:val="9"/>
    <w:rsid w:val="00C1454A"/>
    <w:rPr>
      <w:rFonts w:ascii="Times New Roman" w:hAnsi="Times New Roman"/>
      <w:b/>
      <w:sz w:val="24"/>
    </w:rPr>
  </w:style>
  <w:style w:type="character" w:customStyle="1" w:styleId="Heading5Char">
    <w:name w:val="Heading 5 Char"/>
    <w:aliases w:val="Nivel 5 Char"/>
    <w:basedOn w:val="DefaultParagraphFont"/>
    <w:link w:val="Heading5"/>
    <w:uiPriority w:val="9"/>
    <w:semiHidden/>
    <w:rsid w:val="00C1454A"/>
    <w:rPr>
      <w:rFonts w:asciiTheme="majorHAnsi" w:eastAsiaTheme="majorEastAsia" w:hAnsiTheme="majorHAnsi" w:cstheme="majorBidi"/>
      <w:b/>
      <w:i/>
      <w:sz w:val="24"/>
    </w:rPr>
  </w:style>
  <w:style w:type="paragraph" w:styleId="Header">
    <w:name w:val="header"/>
    <w:basedOn w:val="Normal"/>
    <w:link w:val="Head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54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54A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0954B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A05A4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A05A4"/>
    <w:rPr>
      <w:rFonts w:eastAsiaTheme="minorEastAsia"/>
      <w:lang w:val="en-US" w:eastAsia="zh-CN"/>
    </w:rPr>
  </w:style>
  <w:style w:type="paragraph" w:styleId="Bibliography">
    <w:name w:val="Bibliography"/>
    <w:basedOn w:val="Normal"/>
    <w:next w:val="Normal"/>
    <w:uiPriority w:val="37"/>
    <w:unhideWhenUsed/>
    <w:rsid w:val="00786FD9"/>
  </w:style>
  <w:style w:type="paragraph" w:styleId="TOCHeading">
    <w:name w:val="TOC Heading"/>
    <w:basedOn w:val="Heading1"/>
    <w:next w:val="Normal"/>
    <w:uiPriority w:val="39"/>
    <w:unhideWhenUsed/>
    <w:qFormat/>
    <w:rsid w:val="00012EEF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12EEF"/>
    <w:pPr>
      <w:spacing w:before="120" w:after="0"/>
    </w:pPr>
    <w:rPr>
      <w:rFonts w:asciiTheme="minorHAnsi" w:hAnsiTheme="minorHAnsi" w:cstheme="minorHAnsi"/>
      <w:b/>
      <w:bCs/>
      <w:i/>
      <w:iCs/>
      <w:szCs w:val="24"/>
    </w:rPr>
  </w:style>
  <w:style w:type="character" w:styleId="Hyperlink">
    <w:name w:val="Hyperlink"/>
    <w:basedOn w:val="DefaultParagraphFont"/>
    <w:uiPriority w:val="99"/>
    <w:unhideWhenUsed/>
    <w:rsid w:val="00012EE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12EEF"/>
    <w:pPr>
      <w:spacing w:before="120" w:after="0"/>
      <w:ind w:left="24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12EEF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12EEF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12EEF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12EEF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12EEF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12EEF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12EEF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table" w:styleId="TableGrid">
    <w:name w:val="Table Grid"/>
    <w:basedOn w:val="TableNormal"/>
    <w:uiPriority w:val="39"/>
    <w:rsid w:val="005419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5419B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5419B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0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vrcentes/Library/CloudStorage/OneDrive-UVG/Documentos/Formato%20AP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Docna</b:Tag>
    <b:SourceType>InternetSite</b:SourceType>
    <b:Guid>{3E4196D0-E87E-4C43-8005-008A46C28543}</b:Guid>
    <b:Author>
      <b:Author>
        <b:NameList>
          <b:Person>
            <b:Last>Docker</b:Last>
          </b:Person>
        </b:NameList>
      </b:Author>
    </b:Author>
    <b:Title>Docker Community Forums </b:Title>
    <b:InternetSiteTitle>Executing the Shell Script through Dockerfile</b:InternetSiteTitle>
    <b:URL>https://forums.docker.com/t/executing-the-shell-script-through-dockerfile/134152/1</b:URL>
    <b:Year>n/a</b:Year>
    <b:RefOrder>1</b:RefOrder>
  </b:Source>
  <b:Source>
    <b:Tag>Dev19</b:Tag>
    <b:SourceType>InternetSite</b:SourceType>
    <b:Guid>{DEF625FE-4968-A047-948B-21E39EB563B9}</b:Guid>
    <b:Author>
      <b:Author>
        <b:NameList>
          <b:Person>
            <b:Last>Devpool</b:Last>
          </b:Person>
        </b:NameList>
      </b:Author>
    </b:Author>
    <b:Title>stackoverflow</b:Title>
    <b:InternetSiteTitle>Running a script inside a docker container using shell script</b:InternetSiteTitle>
    <b:URL>https://stackoverflow.com/questions/31578446/running-a-script-inside-a-docker-container-using-shell-script</b:URL>
    <b:Year>2019</b:Year>
    <b:Month>1</b:Month>
    <b:Day>18</b:Day>
    <b:RefOrder>2</b:RefOrder>
  </b:Source>
</b:Sources>
</file>

<file path=customXml/itemProps1.xml><?xml version="1.0" encoding="utf-8"?>
<ds:datastoreItem xmlns:ds="http://schemas.openxmlformats.org/officeDocument/2006/customXml" ds:itemID="{1F01E3B5-DF0D-6B41-A566-CA188FD51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 APA.dotx</Template>
  <TotalTime>4</TotalTime>
  <Pages>6</Pages>
  <Words>200</Words>
  <Characters>1141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No. 1</dc:title>
  <dc:subject>Construcción de compiladores</dc:subject>
  <dc:creator>Marco Ramirez 21032</dc:creator>
  <cp:keywords/>
  <dc:description/>
  <cp:lastModifiedBy>RAMIREZ CENTES, MARCO VINICIO</cp:lastModifiedBy>
  <cp:revision>6</cp:revision>
  <dcterms:created xsi:type="dcterms:W3CDTF">2024-07-05T15:42:00Z</dcterms:created>
  <dcterms:modified xsi:type="dcterms:W3CDTF">2024-07-05T15:54:00Z</dcterms:modified>
</cp:coreProperties>
</file>