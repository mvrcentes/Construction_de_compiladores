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7351025"/>
        <w:docPartObj>
          <w:docPartGallery w:val="Cover Pages"/>
          <w:docPartUnique/>
        </w:docPartObj>
      </w:sdtPr>
      <w:sdtContent>
        <w:p w14:paraId="7328B5FE" w14:textId="68E41E2D" w:rsidR="007A05A4" w:rsidRDefault="007A05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DAC21D" wp14:editId="1255C18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586230" w14:textId="7B7E77FE" w:rsidR="007A05A4" w:rsidRDefault="007A05A4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Marco Ramirez 21032</w:t>
                                    </w:r>
                                  </w:p>
                                </w:sdtContent>
                              </w:sdt>
                              <w:p w14:paraId="2ABB71BA" w14:textId="7EF99ACE" w:rsidR="007A05A4" w:rsidRDefault="00000000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 w:rsidR="007A05A4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DAC21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586230" w14:textId="7B7E77FE" w:rsidR="007A05A4" w:rsidRDefault="007A05A4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Marco Ramirez 21032</w:t>
                              </w:r>
                            </w:p>
                          </w:sdtContent>
                        </w:sdt>
                        <w:p w14:paraId="2ABB71BA" w14:textId="7EF99ACE" w:rsidR="007A05A4" w:rsidRDefault="00000000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 w:rsidR="007A05A4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EED4C26" wp14:editId="708F4949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588039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FB5C8C" wp14:editId="1D1A3769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1EB27D8" w14:textId="6ECB3F85" w:rsidR="007A05A4" w:rsidRPr="007A05A4" w:rsidRDefault="007A05A4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Laboratorio No.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es-ES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7564628E" w14:textId="7670E416" w:rsidR="007A05A4" w:rsidRPr="007A05A4" w:rsidRDefault="007A05A4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  <w:t>Construcción de compiladores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FB5C8C" id="Text Box 44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1EB27D8" w14:textId="6ECB3F85" w:rsidR="007A05A4" w:rsidRPr="007A05A4" w:rsidRDefault="007A05A4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7A05A4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Laboratorio No.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es-ES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7564628E" w14:textId="7670E416" w:rsidR="007A05A4" w:rsidRPr="007A05A4" w:rsidRDefault="007A05A4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7A05A4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  <w:t>Construcción de compiladores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E475E5" w14:textId="77777777" w:rsidR="001F376B" w:rsidRDefault="007A05A4" w:rsidP="001F376B">
          <w:pPr>
            <w:pStyle w:val="Heading1"/>
          </w:pPr>
          <w:r>
            <w:br w:type="page"/>
          </w:r>
        </w:p>
        <w:p w14:paraId="5A6481F9" w14:textId="77777777" w:rsidR="001F376B" w:rsidRDefault="001F376B" w:rsidP="001F376B">
          <w:pPr>
            <w:pStyle w:val="Heading1"/>
          </w:pPr>
          <w:r>
            <w:lastRenderedPageBreak/>
            <w:t>Entregables</w:t>
          </w:r>
        </w:p>
        <w:p w14:paraId="6D6F7DAC" w14:textId="77777777" w:rsidR="005406FC" w:rsidRDefault="005406FC" w:rsidP="001F376B">
          <w:pPr>
            <w:pStyle w:val="ListParagraph"/>
            <w:numPr>
              <w:ilvl w:val="0"/>
              <w:numId w:val="5"/>
            </w:numPr>
          </w:pPr>
          <w:r>
            <w:t xml:space="preserve">Programa que asigne un valor a una variable </w:t>
          </w:r>
        </w:p>
        <w:p w14:paraId="78F7D125" w14:textId="77A15A55" w:rsidR="007A05A4" w:rsidRDefault="00000000" w:rsidP="00377FE3">
          <w:pPr>
            <w:ind w:firstLine="0"/>
          </w:pPr>
          <w:r w:rsidR="006F73B1">
            <w:rPr>
              <w:noProof/>
            </w:rPr>
            <w:drawing>
              <wp:inline distT="0" distB="0" distL="0" distR="0" wp14:anchorId="04136B1D" wp14:editId="0C10F835">
                <wp:extent cx="5944870" cy="3196590"/>
                <wp:effectExtent l="0" t="0" r="0" b="0"/>
                <wp:docPr id="412912211" name="Picture 4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912211" name="Picture 4" descr="A screenshot of a computer&#10;&#10;Description automatically generated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870" cy="3196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01D3A1C" w14:textId="6DE4BDA8" w:rsidR="00693C50" w:rsidRDefault="00AB2C3C" w:rsidP="00693C50">
      <w:pPr>
        <w:pStyle w:val="ListParagraph"/>
        <w:numPr>
          <w:ilvl w:val="0"/>
          <w:numId w:val="5"/>
        </w:numPr>
      </w:pPr>
      <w:r w:rsidRPr="00AB2C3C">
        <w:t>Crear un programa de operación</w:t>
      </w:r>
    </w:p>
    <w:p w14:paraId="63B63CC9" w14:textId="438F12D5" w:rsidR="00377FE3" w:rsidRDefault="00377FE3" w:rsidP="00377FE3">
      <w:r w:rsidRPr="00377FE3">
        <w:drawing>
          <wp:inline distT="0" distB="0" distL="0" distR="0" wp14:anchorId="62D24CAB" wp14:editId="3758DB06">
            <wp:extent cx="5735837" cy="3184057"/>
            <wp:effectExtent l="0" t="0" r="5080" b="3810"/>
            <wp:docPr id="1567714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140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357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3C4" w14:textId="27643C84" w:rsidR="00693C50" w:rsidRDefault="00693C50" w:rsidP="00693C50">
      <w:r w:rsidRPr="00693C50">
        <w:lastRenderedPageBreak/>
        <w:drawing>
          <wp:inline distT="0" distB="0" distL="0" distR="0" wp14:anchorId="4B72531E" wp14:editId="3223FEF0">
            <wp:extent cx="5944870" cy="2508250"/>
            <wp:effectExtent l="0" t="0" r="0" b="6350"/>
            <wp:docPr id="34219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9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45C3" w14:textId="26900751" w:rsidR="00BA6B75" w:rsidRDefault="00AB2C3C" w:rsidP="00BA6B75">
      <w:pPr>
        <w:pStyle w:val="ListParagraph"/>
        <w:numPr>
          <w:ilvl w:val="0"/>
          <w:numId w:val="5"/>
        </w:numPr>
      </w:pPr>
      <w:r w:rsidRPr="00AB2C3C">
        <w:t>Agregar manejo de errores</w:t>
      </w:r>
    </w:p>
    <w:p w14:paraId="3BCFA799" w14:textId="7ED1D814" w:rsidR="00BA6B75" w:rsidRDefault="00BA6B75" w:rsidP="00BA6B75">
      <w:pPr>
        <w:pStyle w:val="ListParagraph"/>
        <w:ind w:left="644" w:firstLine="0"/>
      </w:pPr>
      <w:r w:rsidRPr="00BA6B75">
        <w:drawing>
          <wp:inline distT="0" distB="0" distL="0" distR="0" wp14:anchorId="535B7897" wp14:editId="1E539AB3">
            <wp:extent cx="5944870" cy="3376930"/>
            <wp:effectExtent l="0" t="0" r="0" b="0"/>
            <wp:docPr id="175348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10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07B1" w14:textId="77777777" w:rsidR="00C55D9F" w:rsidRDefault="00C55D9F">
      <w:pPr>
        <w:spacing w:line="259" w:lineRule="auto"/>
        <w:ind w:firstLine="0"/>
      </w:pPr>
      <w:r>
        <w:br w:type="page"/>
      </w:r>
    </w:p>
    <w:p w14:paraId="79BF0050" w14:textId="57593354" w:rsidR="003C2DE0" w:rsidRDefault="00870943" w:rsidP="003C2DE0">
      <w:pPr>
        <w:pStyle w:val="ListParagraph"/>
        <w:numPr>
          <w:ilvl w:val="0"/>
          <w:numId w:val="5"/>
        </w:numPr>
      </w:pPr>
      <w:r w:rsidRPr="00870943">
        <w:lastRenderedPageBreak/>
        <w:t>Experimentar con la precedencia</w:t>
      </w:r>
    </w:p>
    <w:p w14:paraId="03027B3E" w14:textId="677522F8" w:rsidR="00870943" w:rsidRDefault="00870943" w:rsidP="00870943">
      <w:pPr>
        <w:pStyle w:val="ListParagraph"/>
        <w:numPr>
          <w:ilvl w:val="0"/>
          <w:numId w:val="6"/>
        </w:numPr>
      </w:pPr>
      <w:r>
        <w:t>Valores probados:</w:t>
      </w:r>
    </w:p>
    <w:p w14:paraId="14D99EAC" w14:textId="77777777" w:rsidR="00C55D9F" w:rsidRPr="00C55D9F" w:rsidRDefault="00C55D9F" w:rsidP="00C55D9F">
      <w:pPr>
        <w:pStyle w:val="ListParagraph"/>
        <w:numPr>
          <w:ilvl w:val="0"/>
          <w:numId w:val="6"/>
        </w:numPr>
        <w:shd w:val="clear" w:color="auto" w:fill="23262E"/>
        <w:spacing w:after="0" w:line="270" w:lineRule="atLeast"/>
        <w:rPr>
          <w:rFonts w:ascii="Fira Code" w:eastAsia="Times New Roman" w:hAnsi="Fira Code" w:cs="Fira Code"/>
          <w:color w:val="D5CED9"/>
          <w:sz w:val="18"/>
          <w:szCs w:val="18"/>
          <w:lang w:val="en-US"/>
        </w:rPr>
      </w:pPr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a = 5</w:t>
      </w:r>
    </w:p>
    <w:p w14:paraId="7BA8DD09" w14:textId="77777777" w:rsidR="00C55D9F" w:rsidRPr="00C55D9F" w:rsidRDefault="00C55D9F" w:rsidP="00C55D9F">
      <w:pPr>
        <w:pStyle w:val="ListParagraph"/>
        <w:numPr>
          <w:ilvl w:val="0"/>
          <w:numId w:val="6"/>
        </w:numPr>
        <w:shd w:val="clear" w:color="auto" w:fill="23262E"/>
        <w:spacing w:after="0" w:line="270" w:lineRule="atLeast"/>
        <w:rPr>
          <w:rFonts w:ascii="Fira Code" w:eastAsia="Times New Roman" w:hAnsi="Fira Code" w:cs="Fira Code"/>
          <w:color w:val="D5CED9"/>
          <w:sz w:val="18"/>
          <w:szCs w:val="18"/>
          <w:lang w:val="en-US"/>
        </w:rPr>
      </w:pPr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b = 10</w:t>
      </w:r>
    </w:p>
    <w:p w14:paraId="18349716" w14:textId="77777777" w:rsidR="00C55D9F" w:rsidRPr="00C55D9F" w:rsidRDefault="00C55D9F" w:rsidP="00C55D9F">
      <w:pPr>
        <w:pStyle w:val="ListParagraph"/>
        <w:numPr>
          <w:ilvl w:val="0"/>
          <w:numId w:val="6"/>
        </w:numPr>
        <w:shd w:val="clear" w:color="auto" w:fill="23262E"/>
        <w:spacing w:after="0" w:line="270" w:lineRule="atLeast"/>
        <w:rPr>
          <w:rFonts w:ascii="Fira Code" w:eastAsia="Times New Roman" w:hAnsi="Fira Code" w:cs="Fira Code"/>
          <w:color w:val="D5CED9"/>
          <w:sz w:val="18"/>
          <w:szCs w:val="18"/>
          <w:lang w:val="en-US"/>
        </w:rPr>
      </w:pPr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 xml:space="preserve">c = a + b / </w:t>
      </w:r>
      <w:proofErr w:type="gramStart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2  /</w:t>
      </w:r>
      <w:proofErr w:type="gramEnd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 xml:space="preserve">/ </w:t>
      </w:r>
      <w:proofErr w:type="spellStart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esperado</w:t>
      </w:r>
      <w:proofErr w:type="spellEnd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: 10</w:t>
      </w:r>
    </w:p>
    <w:p w14:paraId="3494E15D" w14:textId="77777777" w:rsidR="00C55D9F" w:rsidRPr="00C55D9F" w:rsidRDefault="00C55D9F" w:rsidP="00C55D9F">
      <w:pPr>
        <w:pStyle w:val="ListParagraph"/>
        <w:numPr>
          <w:ilvl w:val="0"/>
          <w:numId w:val="6"/>
        </w:numPr>
        <w:shd w:val="clear" w:color="auto" w:fill="23262E"/>
        <w:spacing w:after="0" w:line="270" w:lineRule="atLeast"/>
        <w:rPr>
          <w:rFonts w:ascii="Fira Code" w:eastAsia="Times New Roman" w:hAnsi="Fira Code" w:cs="Fira Code"/>
          <w:color w:val="D5CED9"/>
          <w:sz w:val="18"/>
          <w:szCs w:val="18"/>
          <w:lang w:val="en-US"/>
        </w:rPr>
      </w:pPr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 xml:space="preserve">d = 1 + c * </w:t>
      </w:r>
      <w:proofErr w:type="gramStart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2  /</w:t>
      </w:r>
      <w:proofErr w:type="gramEnd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 xml:space="preserve">/ </w:t>
      </w:r>
      <w:proofErr w:type="spellStart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esperado</w:t>
      </w:r>
      <w:proofErr w:type="spellEnd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: 21</w:t>
      </w:r>
    </w:p>
    <w:p w14:paraId="4E96735E" w14:textId="341BDBFA" w:rsidR="00C55D9F" w:rsidRPr="00C55D9F" w:rsidRDefault="00C55D9F" w:rsidP="00C55D9F">
      <w:pPr>
        <w:pStyle w:val="ListParagraph"/>
        <w:numPr>
          <w:ilvl w:val="0"/>
          <w:numId w:val="6"/>
        </w:numPr>
        <w:shd w:val="clear" w:color="auto" w:fill="23262E"/>
        <w:spacing w:after="0" w:line="270" w:lineRule="atLeast"/>
        <w:rPr>
          <w:rFonts w:ascii="Fira Code" w:eastAsia="Times New Roman" w:hAnsi="Fira Code" w:cs="Fira Code"/>
          <w:color w:val="D5CED9"/>
          <w:sz w:val="18"/>
          <w:szCs w:val="18"/>
          <w:lang w:val="en-US"/>
        </w:rPr>
      </w:pPr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 xml:space="preserve">e = b / 2 + 5 * d - 3 // </w:t>
      </w:r>
      <w:proofErr w:type="spellStart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esperado</w:t>
      </w:r>
      <w:proofErr w:type="spellEnd"/>
      <w:r w:rsidRPr="00C55D9F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: 10</w:t>
      </w:r>
      <w:r w:rsidR="00840261">
        <w:rPr>
          <w:rFonts w:ascii="Fira Code" w:eastAsia="Times New Roman" w:hAnsi="Fira Code" w:cs="Fira Code"/>
          <w:color w:val="96E072"/>
          <w:sz w:val="18"/>
          <w:szCs w:val="18"/>
          <w:lang w:val="en-US"/>
        </w:rPr>
        <w:t>7</w:t>
      </w:r>
    </w:p>
    <w:p w14:paraId="07391BFD" w14:textId="77777777" w:rsidR="00C55D9F" w:rsidRDefault="00C55D9F" w:rsidP="00C55D9F"/>
    <w:p w14:paraId="2D6FEE05" w14:textId="47D40EDD" w:rsidR="00C55D9F" w:rsidRPr="001F376B" w:rsidRDefault="007822BF" w:rsidP="00C55D9F">
      <w:r w:rsidRPr="007822BF">
        <w:drawing>
          <wp:inline distT="0" distB="0" distL="0" distR="0" wp14:anchorId="2D4B19E4" wp14:editId="0AAE90F2">
            <wp:extent cx="5944870" cy="3302000"/>
            <wp:effectExtent l="0" t="0" r="0" b="0"/>
            <wp:docPr id="419320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201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D9F" w:rsidRPr="001F376B" w:rsidSect="007A05A4">
      <w:headerReference w:type="default" r:id="rId12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104F6" w14:textId="77777777" w:rsidR="00D96AC7" w:rsidRDefault="00D96AC7" w:rsidP="00C1454A">
      <w:pPr>
        <w:spacing w:line="240" w:lineRule="auto"/>
      </w:pPr>
      <w:r>
        <w:separator/>
      </w:r>
    </w:p>
  </w:endnote>
  <w:endnote w:type="continuationSeparator" w:id="0">
    <w:p w14:paraId="5BA18843" w14:textId="77777777" w:rsidR="00D96AC7" w:rsidRDefault="00D96AC7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9D682" w14:textId="77777777" w:rsidR="00D96AC7" w:rsidRDefault="00D96AC7" w:rsidP="00C1454A">
      <w:pPr>
        <w:spacing w:line="240" w:lineRule="auto"/>
      </w:pPr>
      <w:r>
        <w:separator/>
      </w:r>
    </w:p>
  </w:footnote>
  <w:footnote w:type="continuationSeparator" w:id="0">
    <w:p w14:paraId="7823AC6B" w14:textId="77777777" w:rsidR="00D96AC7" w:rsidRDefault="00D96AC7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8DAA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781780D4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6C57399"/>
    <w:multiLevelType w:val="hybridMultilevel"/>
    <w:tmpl w:val="CC2A1E4C"/>
    <w:lvl w:ilvl="0" w:tplc="A7807EA4">
      <w:start w:val="4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4A456FB7"/>
    <w:multiLevelType w:val="hybridMultilevel"/>
    <w:tmpl w:val="4D8E9090"/>
    <w:lvl w:ilvl="0" w:tplc="343C53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C5B6AEB"/>
    <w:multiLevelType w:val="hybridMultilevel"/>
    <w:tmpl w:val="4782C904"/>
    <w:lvl w:ilvl="0" w:tplc="B43E2E08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94789993">
    <w:abstractNumId w:val="2"/>
  </w:num>
  <w:num w:numId="2" w16cid:durableId="1996296696">
    <w:abstractNumId w:val="0"/>
  </w:num>
  <w:num w:numId="3" w16cid:durableId="961233059">
    <w:abstractNumId w:val="1"/>
  </w:num>
  <w:num w:numId="4" w16cid:durableId="1603567142">
    <w:abstractNumId w:val="5"/>
  </w:num>
  <w:num w:numId="5" w16cid:durableId="1638023315">
    <w:abstractNumId w:val="4"/>
  </w:num>
  <w:num w:numId="6" w16cid:durableId="6272482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A4"/>
    <w:rsid w:val="00043E0A"/>
    <w:rsid w:val="000954B7"/>
    <w:rsid w:val="000B7055"/>
    <w:rsid w:val="000D7BB7"/>
    <w:rsid w:val="00166C3B"/>
    <w:rsid w:val="001F376B"/>
    <w:rsid w:val="00277E26"/>
    <w:rsid w:val="002874C5"/>
    <w:rsid w:val="002E19DB"/>
    <w:rsid w:val="00377FE3"/>
    <w:rsid w:val="003C2DE0"/>
    <w:rsid w:val="003D4B14"/>
    <w:rsid w:val="00413844"/>
    <w:rsid w:val="004F5F63"/>
    <w:rsid w:val="005406FC"/>
    <w:rsid w:val="00613292"/>
    <w:rsid w:val="00627F35"/>
    <w:rsid w:val="00676B20"/>
    <w:rsid w:val="00680508"/>
    <w:rsid w:val="00693C50"/>
    <w:rsid w:val="006F73B1"/>
    <w:rsid w:val="0070250D"/>
    <w:rsid w:val="00766A45"/>
    <w:rsid w:val="007822BF"/>
    <w:rsid w:val="007A05A4"/>
    <w:rsid w:val="007B6C50"/>
    <w:rsid w:val="007C48CB"/>
    <w:rsid w:val="007C7030"/>
    <w:rsid w:val="00840261"/>
    <w:rsid w:val="00870943"/>
    <w:rsid w:val="008E03D8"/>
    <w:rsid w:val="009F3B25"/>
    <w:rsid w:val="00A066D6"/>
    <w:rsid w:val="00A1488A"/>
    <w:rsid w:val="00AA780A"/>
    <w:rsid w:val="00AB2C3C"/>
    <w:rsid w:val="00AE34A4"/>
    <w:rsid w:val="00B2088E"/>
    <w:rsid w:val="00B847C6"/>
    <w:rsid w:val="00B87F65"/>
    <w:rsid w:val="00BA6B75"/>
    <w:rsid w:val="00BF2440"/>
    <w:rsid w:val="00C1454A"/>
    <w:rsid w:val="00C51B5B"/>
    <w:rsid w:val="00C55D9F"/>
    <w:rsid w:val="00CC0148"/>
    <w:rsid w:val="00CD0CD1"/>
    <w:rsid w:val="00D96AC7"/>
    <w:rsid w:val="00E34F5B"/>
    <w:rsid w:val="00E62524"/>
    <w:rsid w:val="00F46524"/>
    <w:rsid w:val="00F914DC"/>
    <w:rsid w:val="00FB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FB91"/>
  <w15:chartTrackingRefBased/>
  <w15:docId w15:val="{811DE7E5-149E-3D47-B97D-AB37F2ACD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1F376B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1F376B"/>
    <w:rPr>
      <w:rFonts w:ascii="Times New Roman" w:hAnsi="Times New Roman"/>
      <w:b/>
      <w:color w:val="000000" w:themeColor="text1"/>
      <w:sz w:val="24"/>
      <w:lang w:val="es-ES_tradnl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A05A4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A05A4"/>
    <w:rPr>
      <w:rFonts w:eastAsiaTheme="minorEastAsia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15</TotalTime>
  <Pages>4</Pages>
  <Words>44</Words>
  <Characters>255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 1</dc:title>
  <dc:subject>Construcción de compiladores</dc:subject>
  <dc:creator>Marco Ramirez 21032</dc:creator>
  <cp:keywords/>
  <dc:description/>
  <cp:lastModifiedBy>RAMIREZ CENTES, MARCO VINICIO</cp:lastModifiedBy>
  <cp:revision>14</cp:revision>
  <dcterms:created xsi:type="dcterms:W3CDTF">2024-07-04T04:04:00Z</dcterms:created>
  <dcterms:modified xsi:type="dcterms:W3CDTF">2024-07-05T03:14:00Z</dcterms:modified>
</cp:coreProperties>
</file>