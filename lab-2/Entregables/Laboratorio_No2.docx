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09363753"/>
        <w:docPartObj>
          <w:docPartGallery w:val="Cover Pages"/>
          <w:docPartUnique/>
        </w:docPartObj>
      </w:sdtPr>
      <w:sdtContent>
        <w:p w14:paraId="16E38C0F" w14:textId="3FEDF612" w:rsidR="006A3FD2" w:rsidRDefault="006A3F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80DB84" wp14:editId="1472160C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135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341852E5" w14:textId="148D74BA" w:rsidR="006A3FD2" w:rsidRDefault="006A3FD2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Marco Ramirez 21032 | </w:t>
                                    </w:r>
                                    <w:proofErr w:type="spellStart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Josué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 Morales 21116</w:t>
                                    </w:r>
                                  </w:p>
                                </w:sdtContent>
                              </w:sdt>
                              <w:p w14:paraId="2430F7BB" w14:textId="77777777" w:rsidR="006A3FD2" w:rsidRDefault="006A3FD2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Name]</w:t>
                                    </w:r>
                                  </w:sdtContent>
                                </w:sdt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 Address"/>
                                    <w:tag w:val=""/>
                                    <w:id w:val="-9239251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80DB8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5" o:spid="_x0000_s1026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341852E5" w14:textId="148D74BA" w:rsidR="006A3FD2" w:rsidRDefault="006A3FD2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Marco Ramirez 21032 | </w:t>
                              </w:r>
                              <w:proofErr w:type="spellStart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Josué</w:t>
                              </w:r>
                              <w:proofErr w:type="spellEnd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 Morales 21116</w:t>
                              </w:r>
                            </w:p>
                          </w:sdtContent>
                        </w:sdt>
                        <w:p w14:paraId="2430F7BB" w14:textId="77777777" w:rsidR="006A3FD2" w:rsidRDefault="006A3FD2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Name]</w:t>
                              </w:r>
                            </w:sdtContent>
                          </w:sdt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 Address"/>
                              <w:tag w:val=""/>
                              <w:id w:val="-9239251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7C47B96" wp14:editId="47C6104B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1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71F49D28" id="Straight Connector 1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6BEF2E" wp14:editId="0BC37AB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139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059C80ED" w14:textId="25864D5D" w:rsidR="006A3FD2" w:rsidRDefault="006A3FD2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Laboratorio No.2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600ABC38" w14:textId="7BDC3E7F" w:rsidR="006A3FD2" w:rsidRDefault="006A3FD2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6BEF2E" id="Text Box 139" o:spid="_x0000_s1027" type="#_x0000_t202" alt="Title: Title and subtitle" style="position:absolute;left:0;text-align:left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59C80ED" w14:textId="25864D5D" w:rsidR="006A3FD2" w:rsidRDefault="006A3FD2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Laboratorio No.2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600ABC38" w14:textId="7BDC3E7F" w:rsidR="006A3FD2" w:rsidRDefault="006A3FD2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98B67C2" w14:textId="1E15D3D6" w:rsidR="006A3FD2" w:rsidRDefault="006A3FD2">
          <w:pPr>
            <w:spacing w:line="259" w:lineRule="auto"/>
            <w:ind w:firstLine="0"/>
          </w:pPr>
          <w:r>
            <w:br w:type="page"/>
          </w:r>
        </w:p>
      </w:sdtContent>
    </w:sdt>
    <w:sdt>
      <w:sdtPr>
        <w:id w:val="-173122178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000000" w:themeColor="text1"/>
          <w:sz w:val="24"/>
          <w:szCs w:val="22"/>
          <w:lang w:val="es-ES_tradnl"/>
        </w:rPr>
      </w:sdtEndPr>
      <w:sdtContent>
        <w:p w14:paraId="6583E5E6" w14:textId="76E260D0" w:rsidR="006346BE" w:rsidRPr="006346BE" w:rsidRDefault="006346BE" w:rsidP="006346BE">
          <w:pPr>
            <w:pStyle w:val="TOCHeading"/>
            <w:jc w:val="center"/>
            <w:rPr>
              <w:rStyle w:val="Heading1Char"/>
            </w:rPr>
          </w:pPr>
          <w:proofErr w:type="spellStart"/>
          <w:r w:rsidRPr="006346BE">
            <w:rPr>
              <w:rStyle w:val="Heading1Char"/>
            </w:rPr>
            <w:t>Tabla</w:t>
          </w:r>
          <w:proofErr w:type="spellEnd"/>
          <w:r w:rsidRPr="006346BE">
            <w:rPr>
              <w:rStyle w:val="Heading1Char"/>
            </w:rPr>
            <w:t xml:space="preserve"> de </w:t>
          </w:r>
          <w:proofErr w:type="spellStart"/>
          <w:r w:rsidRPr="006346BE">
            <w:rPr>
              <w:rStyle w:val="Heading1Char"/>
            </w:rPr>
            <w:t>contenidos</w:t>
          </w:r>
          <w:proofErr w:type="spellEnd"/>
        </w:p>
        <w:p w14:paraId="001FB6DB" w14:textId="19285D36" w:rsidR="006346BE" w:rsidRDefault="006346BE">
          <w:pPr>
            <w:pStyle w:val="TOC1"/>
            <w:tabs>
              <w:tab w:val="right" w:leader="dot" w:pos="9352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1884438" w:history="1">
            <w:r w:rsidRPr="00A6763B">
              <w:rPr>
                <w:rStyle w:val="Hyperlink"/>
                <w:noProof/>
              </w:rPr>
              <w:t>Entregables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_Toc171884438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9714" w14:textId="3C8CA16E" w:rsidR="006346BE" w:rsidRDefault="006346BE">
          <w:r>
            <w:rPr>
              <w:b/>
              <w:bCs/>
              <w:noProof/>
            </w:rPr>
            <w:fldChar w:fldCharType="end"/>
          </w:r>
        </w:p>
      </w:sdtContent>
    </w:sdt>
    <w:p w14:paraId="4D80594B" w14:textId="0F11D0FE" w:rsidR="006A3FD2" w:rsidRDefault="006A3FD2">
      <w:pPr>
        <w:spacing w:line="259" w:lineRule="auto"/>
        <w:ind w:firstLine="0"/>
      </w:pPr>
      <w:r>
        <w:br w:type="page"/>
      </w:r>
    </w:p>
    <w:p w14:paraId="5D440DF8" w14:textId="569061C3" w:rsidR="006346BE" w:rsidRDefault="006346BE" w:rsidP="006346BE">
      <w:pPr>
        <w:pStyle w:val="Heading1"/>
      </w:pPr>
      <w:r>
        <w:lastRenderedPageBreak/>
        <w:t xml:space="preserve">Preparación del ambiente </w:t>
      </w:r>
    </w:p>
    <w:p w14:paraId="5025D77E" w14:textId="08EF3EAC" w:rsidR="006A3FD2" w:rsidRDefault="006A3FD2" w:rsidP="006A3FD2">
      <w:pPr>
        <w:pStyle w:val="ListParagraph"/>
        <w:numPr>
          <w:ilvl w:val="0"/>
          <w:numId w:val="4"/>
        </w:numPr>
      </w:pPr>
      <w:r>
        <w:t xml:space="preserve">Hacer la construcción y correr el Docker </w:t>
      </w:r>
    </w:p>
    <w:p w14:paraId="5D59B1B8" w14:textId="63265208" w:rsidR="00E34F5B" w:rsidRDefault="006A3FD2" w:rsidP="00C1454A">
      <w:r w:rsidRPr="006A3FD2">
        <w:drawing>
          <wp:inline distT="0" distB="0" distL="0" distR="0" wp14:anchorId="2356E2B9" wp14:editId="737A8F35">
            <wp:extent cx="5077508" cy="5296619"/>
            <wp:effectExtent l="0" t="0" r="0" b="0"/>
            <wp:docPr id="32657591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75917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7736" cy="53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8FEC" w14:textId="2DB83A33" w:rsidR="006A3FD2" w:rsidRDefault="006A3FD2" w:rsidP="006A3FD2">
      <w:pPr>
        <w:pStyle w:val="ListParagraph"/>
        <w:numPr>
          <w:ilvl w:val="0"/>
          <w:numId w:val="4"/>
        </w:numPr>
      </w:pPr>
      <w:r>
        <w:t>Correr el programa</w:t>
      </w:r>
    </w:p>
    <w:p w14:paraId="4903ED0F" w14:textId="7A3E26DA" w:rsidR="006A3FD2" w:rsidRDefault="006A3FD2" w:rsidP="00C1454A">
      <w:r>
        <w:rPr>
          <w:noProof/>
        </w:rPr>
        <w:drawing>
          <wp:inline distT="0" distB="0" distL="0" distR="0" wp14:anchorId="3D656D2F" wp14:editId="411FC174">
            <wp:extent cx="5149970" cy="1208555"/>
            <wp:effectExtent l="0" t="0" r="0" b="0"/>
            <wp:docPr id="18730934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3465" name="Picture 1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297" cy="1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4C62" w14:textId="1AEF0347" w:rsidR="006A3FD2" w:rsidRDefault="006A3FD2">
      <w:pPr>
        <w:spacing w:line="259" w:lineRule="auto"/>
        <w:ind w:firstLine="0"/>
      </w:pPr>
      <w:r>
        <w:lastRenderedPageBreak/>
        <w:br w:type="page"/>
      </w:r>
    </w:p>
    <w:p w14:paraId="5188E250" w14:textId="2795E1E4" w:rsidR="00833A2B" w:rsidRDefault="00833A2B" w:rsidP="00833A2B">
      <w:pPr>
        <w:pStyle w:val="Heading1"/>
      </w:pPr>
      <w:bookmarkStart w:id="0" w:name="_Toc171884438"/>
      <w:r>
        <w:lastRenderedPageBreak/>
        <w:t>Entregables</w:t>
      </w:r>
      <w:bookmarkEnd w:id="0"/>
    </w:p>
    <w:p w14:paraId="0FF9B62B" w14:textId="32299B38" w:rsidR="00833A2B" w:rsidRDefault="00711370" w:rsidP="00711370">
      <w:pPr>
        <w:pStyle w:val="ListParagraph"/>
        <w:numPr>
          <w:ilvl w:val="0"/>
          <w:numId w:val="5"/>
        </w:numPr>
      </w:pPr>
      <w:r>
        <w:t xml:space="preserve">Programa que asigne un valor a una variable </w:t>
      </w:r>
    </w:p>
    <w:p w14:paraId="54C4FEA4" w14:textId="311543FC" w:rsidR="002A087B" w:rsidRDefault="004273C4" w:rsidP="002A087B">
      <w:pPr>
        <w:ind w:firstLine="0"/>
      </w:pPr>
      <w:r w:rsidRPr="004273C4">
        <w:drawing>
          <wp:inline distT="0" distB="0" distL="0" distR="0" wp14:anchorId="17DDF536" wp14:editId="5001A87F">
            <wp:extent cx="5944870" cy="2057400"/>
            <wp:effectExtent l="0" t="0" r="0" b="0"/>
            <wp:docPr id="12571104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1044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8D4E" w14:textId="0183F01A" w:rsidR="00A00CBC" w:rsidRDefault="00A00CBC" w:rsidP="00A00CBC">
      <w:pPr>
        <w:pStyle w:val="ListParagraph"/>
        <w:numPr>
          <w:ilvl w:val="0"/>
          <w:numId w:val="5"/>
        </w:numPr>
      </w:pPr>
      <w:r>
        <w:t xml:space="preserve">Programa con expresión básica </w:t>
      </w:r>
    </w:p>
    <w:p w14:paraId="0D6CAFFC" w14:textId="46AB4B3E" w:rsidR="00A00CBC" w:rsidRDefault="00EC5BAA" w:rsidP="00A00CBC">
      <w:pPr>
        <w:ind w:firstLine="0"/>
      </w:pPr>
      <w:r w:rsidRPr="00EC5BAA">
        <w:drawing>
          <wp:inline distT="0" distB="0" distL="0" distR="0" wp14:anchorId="347272CC" wp14:editId="54BA14D4">
            <wp:extent cx="5944870" cy="2057400"/>
            <wp:effectExtent l="0" t="0" r="0" b="0"/>
            <wp:docPr id="13019018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181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13F" w14:textId="77777777" w:rsidR="00E34264" w:rsidRDefault="00E34264">
      <w:pPr>
        <w:spacing w:line="259" w:lineRule="auto"/>
        <w:ind w:firstLine="0"/>
      </w:pPr>
      <w:r>
        <w:br w:type="page"/>
      </w:r>
    </w:p>
    <w:p w14:paraId="591CE39A" w14:textId="57EEC65D" w:rsidR="00DC37DC" w:rsidRDefault="00DC37DC" w:rsidP="00DC37DC">
      <w:pPr>
        <w:pStyle w:val="ListParagraph"/>
        <w:numPr>
          <w:ilvl w:val="0"/>
          <w:numId w:val="5"/>
        </w:numPr>
      </w:pPr>
      <w:r>
        <w:lastRenderedPageBreak/>
        <w:t xml:space="preserve">Expresiones complejas </w:t>
      </w:r>
    </w:p>
    <w:p w14:paraId="170884E3" w14:textId="0E8527C9" w:rsidR="004273C4" w:rsidRDefault="00E34264" w:rsidP="004273C4">
      <w:pPr>
        <w:ind w:firstLine="0"/>
      </w:pPr>
      <w:r w:rsidRPr="00E34264">
        <w:drawing>
          <wp:inline distT="0" distB="0" distL="0" distR="0" wp14:anchorId="2553F435" wp14:editId="14107F42">
            <wp:extent cx="5944870" cy="2057400"/>
            <wp:effectExtent l="0" t="0" r="0" b="0"/>
            <wp:docPr id="1559805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0514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5682" w14:textId="5C933E1D" w:rsidR="00DC37DC" w:rsidRDefault="00A21B24" w:rsidP="00DC37DC">
      <w:pPr>
        <w:pStyle w:val="ListParagraph"/>
        <w:numPr>
          <w:ilvl w:val="0"/>
          <w:numId w:val="5"/>
        </w:numPr>
      </w:pPr>
      <w:r>
        <w:t xml:space="preserve">Incluir la asignación de variables con expresiones aritméticas </w:t>
      </w:r>
    </w:p>
    <w:p w14:paraId="262EBA92" w14:textId="718EBAEE" w:rsidR="004273C4" w:rsidRDefault="009C4FCE" w:rsidP="004273C4">
      <w:pPr>
        <w:ind w:firstLine="0"/>
      </w:pPr>
      <w:r w:rsidRPr="009C4FCE">
        <w:drawing>
          <wp:inline distT="0" distB="0" distL="0" distR="0" wp14:anchorId="0BA6236A" wp14:editId="51BCE2EB">
            <wp:extent cx="5944870" cy="2057400"/>
            <wp:effectExtent l="0" t="0" r="0" b="0"/>
            <wp:docPr id="21552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286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376" w14:textId="08898065" w:rsidR="00A21B24" w:rsidRDefault="00D17963" w:rsidP="00DC37DC">
      <w:pPr>
        <w:pStyle w:val="ListParagraph"/>
        <w:numPr>
          <w:ilvl w:val="0"/>
          <w:numId w:val="5"/>
        </w:numPr>
      </w:pPr>
      <w:r>
        <w:t xml:space="preserve">Manejo de errores léxicos </w:t>
      </w:r>
    </w:p>
    <w:p w14:paraId="17AF0C43" w14:textId="77777777" w:rsidR="004273C4" w:rsidRDefault="004273C4" w:rsidP="004273C4">
      <w:pPr>
        <w:ind w:firstLine="0"/>
      </w:pPr>
    </w:p>
    <w:p w14:paraId="73E52F5D" w14:textId="77777777" w:rsidR="00C15538" w:rsidRDefault="00C15538">
      <w:pPr>
        <w:spacing w:line="259" w:lineRule="auto"/>
        <w:ind w:firstLine="0"/>
      </w:pPr>
      <w:r>
        <w:br w:type="page"/>
      </w:r>
    </w:p>
    <w:p w14:paraId="4F692A46" w14:textId="73328354" w:rsidR="00D17963" w:rsidRDefault="00D17963" w:rsidP="00DC37DC">
      <w:pPr>
        <w:pStyle w:val="ListParagraph"/>
        <w:numPr>
          <w:ilvl w:val="0"/>
          <w:numId w:val="5"/>
        </w:numPr>
      </w:pPr>
      <w:r>
        <w:lastRenderedPageBreak/>
        <w:t xml:space="preserve">Programa con paréntesis y cambio de precedencia en operadores </w:t>
      </w:r>
    </w:p>
    <w:p w14:paraId="73F716C3" w14:textId="167D843B" w:rsidR="004273C4" w:rsidRDefault="00C15538" w:rsidP="004273C4">
      <w:pPr>
        <w:ind w:firstLine="0"/>
      </w:pPr>
      <w:r w:rsidRPr="00C15538">
        <w:drawing>
          <wp:inline distT="0" distB="0" distL="0" distR="0" wp14:anchorId="684681FB" wp14:editId="2F9145E1">
            <wp:extent cx="5944870" cy="2057400"/>
            <wp:effectExtent l="0" t="0" r="0" b="0"/>
            <wp:docPr id="13590132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13293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FD92" w14:textId="0C47ABD0" w:rsidR="00D17963" w:rsidRDefault="00D17963" w:rsidP="00DC37DC">
      <w:pPr>
        <w:pStyle w:val="ListParagraph"/>
        <w:numPr>
          <w:ilvl w:val="0"/>
          <w:numId w:val="5"/>
        </w:numPr>
      </w:pPr>
      <w:r>
        <w:t xml:space="preserve">Programa con comentarios de una sola línea </w:t>
      </w:r>
    </w:p>
    <w:p w14:paraId="548C4A95" w14:textId="27097399" w:rsidR="004273C4" w:rsidRDefault="00FE583B" w:rsidP="004273C4">
      <w:pPr>
        <w:ind w:firstLine="0"/>
      </w:pPr>
      <w:r w:rsidRPr="00FE583B">
        <w:drawing>
          <wp:inline distT="0" distB="0" distL="0" distR="0" wp14:anchorId="30A46E21" wp14:editId="13887A51">
            <wp:extent cx="5944870" cy="2057400"/>
            <wp:effectExtent l="0" t="0" r="0" b="0"/>
            <wp:docPr id="2008766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6690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0219" w14:textId="66FDA311" w:rsidR="00D17963" w:rsidRDefault="00DE3B44" w:rsidP="00DC37DC">
      <w:pPr>
        <w:pStyle w:val="ListParagraph"/>
        <w:numPr>
          <w:ilvl w:val="0"/>
          <w:numId w:val="5"/>
        </w:numPr>
      </w:pPr>
      <w:r>
        <w:t xml:space="preserve">Programa con operadores de comparación </w:t>
      </w:r>
    </w:p>
    <w:p w14:paraId="00C82FD7" w14:textId="06A9D266" w:rsidR="004273C4" w:rsidRDefault="002B08CB" w:rsidP="004273C4">
      <w:pPr>
        <w:ind w:firstLine="0"/>
      </w:pPr>
      <w:r w:rsidRPr="002B08CB">
        <w:drawing>
          <wp:inline distT="0" distB="0" distL="0" distR="0" wp14:anchorId="3BF948C7" wp14:editId="6759F81A">
            <wp:extent cx="5944870" cy="2057400"/>
            <wp:effectExtent l="0" t="0" r="0" b="0"/>
            <wp:docPr id="40187003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70030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9D9F" w14:textId="6D790810" w:rsidR="00DE3B44" w:rsidRDefault="00DE3B44" w:rsidP="00DC37DC">
      <w:pPr>
        <w:pStyle w:val="ListParagraph"/>
        <w:numPr>
          <w:ilvl w:val="0"/>
          <w:numId w:val="5"/>
        </w:numPr>
      </w:pPr>
      <w:r>
        <w:lastRenderedPageBreak/>
        <w:t xml:space="preserve">Programa </w:t>
      </w:r>
      <w:r w:rsidR="000B5A75">
        <w:t xml:space="preserve">experimentando con operadores de comparación </w:t>
      </w:r>
    </w:p>
    <w:p w14:paraId="64525B63" w14:textId="05782478" w:rsidR="004273C4" w:rsidRDefault="002B08CB" w:rsidP="002B08CB">
      <w:pPr>
        <w:ind w:firstLine="0"/>
      </w:pPr>
      <w:r w:rsidRPr="002B08CB">
        <w:drawing>
          <wp:inline distT="0" distB="0" distL="0" distR="0" wp14:anchorId="6D1BB3EE" wp14:editId="4ADBF991">
            <wp:extent cx="5944870" cy="2057400"/>
            <wp:effectExtent l="0" t="0" r="0" b="0"/>
            <wp:docPr id="117566764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67640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C9D8" w14:textId="58ABE626" w:rsidR="0087102F" w:rsidRDefault="00535EE5" w:rsidP="0087102F">
      <w:pPr>
        <w:pStyle w:val="ListParagraph"/>
        <w:numPr>
          <w:ilvl w:val="0"/>
          <w:numId w:val="5"/>
        </w:numPr>
      </w:pPr>
      <w:r>
        <w:t>Estructuras de control como “</w:t>
      </w:r>
      <w:proofErr w:type="spellStart"/>
      <w:r>
        <w:t>if</w:t>
      </w:r>
      <w:proofErr w:type="spellEnd"/>
      <w:r>
        <w:t>” y “</w:t>
      </w:r>
      <w:proofErr w:type="spellStart"/>
      <w:r>
        <w:t>while</w:t>
      </w:r>
      <w:proofErr w:type="spellEnd"/>
      <w:r>
        <w:t xml:space="preserve">” </w:t>
      </w:r>
    </w:p>
    <w:p w14:paraId="60B73F91" w14:textId="6ACC39F4" w:rsidR="00C03F87" w:rsidRDefault="001D2107" w:rsidP="00C03F87">
      <w:pPr>
        <w:ind w:firstLine="0"/>
      </w:pPr>
      <w:r w:rsidRPr="001D2107">
        <w:drawing>
          <wp:inline distT="0" distB="0" distL="0" distR="0" wp14:anchorId="37D82D31" wp14:editId="4FCB4976">
            <wp:extent cx="5944870" cy="2083435"/>
            <wp:effectExtent l="0" t="0" r="0" b="0"/>
            <wp:docPr id="1443419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1913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ED58" w14:textId="1D760009" w:rsidR="00535EE5" w:rsidRDefault="00535EE5" w:rsidP="0087102F">
      <w:pPr>
        <w:pStyle w:val="ListParagraph"/>
        <w:numPr>
          <w:ilvl w:val="0"/>
          <w:numId w:val="5"/>
        </w:numPr>
      </w:pPr>
      <w:r>
        <w:t>Programa que utilice estructura “</w:t>
      </w:r>
      <w:proofErr w:type="spellStart"/>
      <w:r>
        <w:t>if</w:t>
      </w:r>
      <w:proofErr w:type="spellEnd"/>
      <w:r>
        <w:t xml:space="preserve">” </w:t>
      </w:r>
    </w:p>
    <w:p w14:paraId="0284D16B" w14:textId="134E22E1" w:rsidR="001D2107" w:rsidRDefault="001D2107" w:rsidP="001D2107">
      <w:pPr>
        <w:ind w:firstLine="0"/>
      </w:pPr>
      <w:r w:rsidRPr="001D2107">
        <w:drawing>
          <wp:inline distT="0" distB="0" distL="0" distR="0" wp14:anchorId="379CD4CD" wp14:editId="397BCA31">
            <wp:extent cx="5944870" cy="2083435"/>
            <wp:effectExtent l="0" t="0" r="0" b="0"/>
            <wp:docPr id="10933258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25846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3C9" w14:textId="6B048AC4" w:rsidR="00535EE5" w:rsidRDefault="00535EE5" w:rsidP="0087102F">
      <w:pPr>
        <w:pStyle w:val="ListParagraph"/>
        <w:numPr>
          <w:ilvl w:val="0"/>
          <w:numId w:val="5"/>
        </w:numPr>
      </w:pPr>
      <w:r>
        <w:lastRenderedPageBreak/>
        <w:t xml:space="preserve">Programa que utilice </w:t>
      </w:r>
      <w:proofErr w:type="spellStart"/>
      <w:r w:rsidR="008F16C2">
        <w:t>estrcutra</w:t>
      </w:r>
      <w:proofErr w:type="spellEnd"/>
      <w:r w:rsidR="008F16C2">
        <w:t xml:space="preserve"> “</w:t>
      </w:r>
      <w:proofErr w:type="spellStart"/>
      <w:r w:rsidR="008F16C2">
        <w:t>while</w:t>
      </w:r>
      <w:proofErr w:type="spellEnd"/>
      <w:r w:rsidR="008F16C2">
        <w:t xml:space="preserve">” </w:t>
      </w:r>
    </w:p>
    <w:p w14:paraId="2D035B36" w14:textId="1A309317" w:rsidR="000E1892" w:rsidRDefault="000E1892" w:rsidP="000E1892">
      <w:pPr>
        <w:ind w:firstLine="0"/>
      </w:pPr>
      <w:r w:rsidRPr="000E1892">
        <w:drawing>
          <wp:inline distT="0" distB="0" distL="0" distR="0" wp14:anchorId="54879E71" wp14:editId="534CA071">
            <wp:extent cx="5944870" cy="2083435"/>
            <wp:effectExtent l="0" t="0" r="0" b="0"/>
            <wp:docPr id="21248207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20790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80A7" w14:textId="2FF4113B" w:rsidR="008F16C2" w:rsidRDefault="008F16C2" w:rsidP="0087102F">
      <w:pPr>
        <w:pStyle w:val="ListParagraph"/>
        <w:numPr>
          <w:ilvl w:val="0"/>
          <w:numId w:val="5"/>
        </w:numPr>
      </w:pPr>
      <w:r>
        <w:t xml:space="preserve">Soporte de funciones definidas por el usuario </w:t>
      </w:r>
    </w:p>
    <w:p w14:paraId="2C3FA536" w14:textId="24B375C2" w:rsidR="008F16C2" w:rsidRDefault="008F16C2" w:rsidP="0087102F">
      <w:pPr>
        <w:pStyle w:val="ListParagraph"/>
        <w:numPr>
          <w:ilvl w:val="0"/>
          <w:numId w:val="5"/>
        </w:numPr>
      </w:pPr>
      <w:r>
        <w:t xml:space="preserve">Programa que defina y </w:t>
      </w:r>
      <w:r w:rsidR="00E259E9">
        <w:t xml:space="preserve">llame una función </w:t>
      </w:r>
    </w:p>
    <w:p w14:paraId="46DDE510" w14:textId="0E207654" w:rsidR="00E259E9" w:rsidRDefault="00E259E9" w:rsidP="0087102F">
      <w:pPr>
        <w:pStyle w:val="ListParagraph"/>
        <w:numPr>
          <w:ilvl w:val="0"/>
          <w:numId w:val="5"/>
        </w:numPr>
      </w:pPr>
      <w:r>
        <w:t>Implementación de sistema de tipos</w:t>
      </w:r>
    </w:p>
    <w:p w14:paraId="7C6C5DAB" w14:textId="5F2E60E8" w:rsidR="006346BE" w:rsidRDefault="006346BE">
      <w:pPr>
        <w:spacing w:line="259" w:lineRule="auto"/>
        <w:ind w:firstLine="0"/>
      </w:pPr>
      <w:r>
        <w:br w:type="page"/>
      </w:r>
    </w:p>
    <w:sdt>
      <w:sdtPr>
        <w:id w:val="-1610733197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6121E9E2" w14:textId="299DDDEA" w:rsidR="006346BE" w:rsidRDefault="006346BE">
          <w:pPr>
            <w:pStyle w:val="Heading1"/>
          </w:pPr>
          <w:r>
            <w:t>Bibliografía</w:t>
          </w:r>
        </w:p>
        <w:sdt>
          <w:sdtPr>
            <w:id w:val="111145805"/>
            <w:bibliography/>
          </w:sdtPr>
          <w:sdtContent>
            <w:p w14:paraId="6D1678BD" w14:textId="632C8300" w:rsidR="006346BE" w:rsidRDefault="006346BE"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b/>
                  <w:bCs/>
                  <w:noProof/>
                  <w:lang w:val="en-US"/>
                </w:rPr>
                <w:t>There are no sources in the current document.</w:t>
              </w: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1489F18" w14:textId="77777777" w:rsidR="004273C4" w:rsidRPr="00833A2B" w:rsidRDefault="004273C4" w:rsidP="004273C4">
      <w:pPr>
        <w:ind w:firstLine="0"/>
      </w:pPr>
    </w:p>
    <w:sectPr w:rsidR="004273C4" w:rsidRPr="00833A2B" w:rsidSect="006A3FD2">
      <w:headerReference w:type="default" r:id="rId19"/>
      <w:pgSz w:w="12242" w:h="15842" w:code="9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523D1" w14:textId="77777777" w:rsidR="008F0F77" w:rsidRDefault="008F0F77" w:rsidP="00C1454A">
      <w:pPr>
        <w:spacing w:line="240" w:lineRule="auto"/>
      </w:pPr>
      <w:r>
        <w:separator/>
      </w:r>
    </w:p>
  </w:endnote>
  <w:endnote w:type="continuationSeparator" w:id="0">
    <w:p w14:paraId="234A370D" w14:textId="77777777" w:rsidR="008F0F77" w:rsidRDefault="008F0F77" w:rsidP="00C145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4AAAC" w14:textId="77777777" w:rsidR="008F0F77" w:rsidRDefault="008F0F77" w:rsidP="00C1454A">
      <w:pPr>
        <w:spacing w:line="240" w:lineRule="auto"/>
      </w:pPr>
      <w:r>
        <w:separator/>
      </w:r>
    </w:p>
  </w:footnote>
  <w:footnote w:type="continuationSeparator" w:id="0">
    <w:p w14:paraId="3941B176" w14:textId="77777777" w:rsidR="008F0F77" w:rsidRDefault="008F0F77" w:rsidP="00C145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A6FD8" w14:textId="77777777" w:rsidR="00413844" w:rsidRDefault="00413844">
    <w:pPr>
      <w:pStyle w:val="Header"/>
      <w:jc w:val="right"/>
      <w:rPr>
        <w:color w:val="8496B0" w:themeColor="text2" w:themeTint="99"/>
        <w:szCs w:val="24"/>
      </w:rPr>
    </w:pPr>
    <w:r>
      <w:rPr>
        <w:color w:val="8496B0" w:themeColor="text2" w:themeTint="99"/>
        <w:szCs w:val="24"/>
      </w:rPr>
      <w:t xml:space="preserve">Página </w:t>
    </w:r>
    <w:r>
      <w:rPr>
        <w:color w:val="8496B0" w:themeColor="text2" w:themeTint="99"/>
        <w:szCs w:val="24"/>
      </w:rPr>
      <w:fldChar w:fldCharType="begin"/>
    </w:r>
    <w:r>
      <w:rPr>
        <w:color w:val="8496B0" w:themeColor="text2" w:themeTint="99"/>
        <w:szCs w:val="24"/>
      </w:rPr>
      <w:instrText>PAGE   \* MERGEFORMAT</w:instrText>
    </w:r>
    <w:r>
      <w:rPr>
        <w:color w:val="8496B0" w:themeColor="text2" w:themeTint="99"/>
        <w:szCs w:val="24"/>
      </w:rPr>
      <w:fldChar w:fldCharType="separate"/>
    </w:r>
    <w:r>
      <w:rPr>
        <w:color w:val="8496B0" w:themeColor="text2" w:themeTint="99"/>
        <w:szCs w:val="24"/>
      </w:rPr>
      <w:t>2</w:t>
    </w:r>
    <w:r>
      <w:rPr>
        <w:color w:val="8496B0" w:themeColor="text2" w:themeTint="99"/>
        <w:szCs w:val="24"/>
      </w:rPr>
      <w:fldChar w:fldCharType="end"/>
    </w:r>
  </w:p>
  <w:p w14:paraId="13C1A4F0" w14:textId="77777777" w:rsidR="00C1454A" w:rsidRDefault="00C145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48F6"/>
    <w:multiLevelType w:val="hybridMultilevel"/>
    <w:tmpl w:val="04E2B77E"/>
    <w:lvl w:ilvl="0" w:tplc="3F8E9F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5414DF5"/>
    <w:multiLevelType w:val="multilevel"/>
    <w:tmpl w:val="C95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02E53"/>
    <w:multiLevelType w:val="multilevel"/>
    <w:tmpl w:val="D9B8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A12CF"/>
    <w:multiLevelType w:val="hybridMultilevel"/>
    <w:tmpl w:val="9F32AB5C"/>
    <w:lvl w:ilvl="0" w:tplc="BBBEDD1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7202DD7"/>
    <w:multiLevelType w:val="hybridMultilevel"/>
    <w:tmpl w:val="05AC0038"/>
    <w:lvl w:ilvl="0" w:tplc="AAF284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94789993">
    <w:abstractNumId w:val="4"/>
  </w:num>
  <w:num w:numId="2" w16cid:durableId="1996296696">
    <w:abstractNumId w:val="1"/>
  </w:num>
  <w:num w:numId="3" w16cid:durableId="961233059">
    <w:abstractNumId w:val="2"/>
  </w:num>
  <w:num w:numId="4" w16cid:durableId="226040320">
    <w:abstractNumId w:val="0"/>
  </w:num>
  <w:num w:numId="5" w16cid:durableId="3092110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D2"/>
    <w:rsid w:val="00043E0A"/>
    <w:rsid w:val="000954B7"/>
    <w:rsid w:val="000B5A75"/>
    <w:rsid w:val="000B7055"/>
    <w:rsid w:val="000D7BB7"/>
    <w:rsid w:val="000E1892"/>
    <w:rsid w:val="00166C3B"/>
    <w:rsid w:val="001D2107"/>
    <w:rsid w:val="00211D1B"/>
    <w:rsid w:val="00277E26"/>
    <w:rsid w:val="002874C5"/>
    <w:rsid w:val="002A087B"/>
    <w:rsid w:val="002B08CB"/>
    <w:rsid w:val="00413844"/>
    <w:rsid w:val="004273C4"/>
    <w:rsid w:val="004F5F63"/>
    <w:rsid w:val="00535EE5"/>
    <w:rsid w:val="005C712B"/>
    <w:rsid w:val="00613292"/>
    <w:rsid w:val="00627F35"/>
    <w:rsid w:val="006346BE"/>
    <w:rsid w:val="00676B20"/>
    <w:rsid w:val="00680508"/>
    <w:rsid w:val="006A3FD2"/>
    <w:rsid w:val="0070250D"/>
    <w:rsid w:val="00711370"/>
    <w:rsid w:val="00766A45"/>
    <w:rsid w:val="007B6C50"/>
    <w:rsid w:val="007C48CB"/>
    <w:rsid w:val="007C7030"/>
    <w:rsid w:val="00833A2B"/>
    <w:rsid w:val="0087102F"/>
    <w:rsid w:val="008E03D8"/>
    <w:rsid w:val="008F0F77"/>
    <w:rsid w:val="008F16C2"/>
    <w:rsid w:val="008F2E03"/>
    <w:rsid w:val="009C4FCE"/>
    <w:rsid w:val="00A00CBC"/>
    <w:rsid w:val="00A066D6"/>
    <w:rsid w:val="00A1488A"/>
    <w:rsid w:val="00A21B24"/>
    <w:rsid w:val="00AA780A"/>
    <w:rsid w:val="00AE34A4"/>
    <w:rsid w:val="00B2088E"/>
    <w:rsid w:val="00B847C6"/>
    <w:rsid w:val="00B87F65"/>
    <w:rsid w:val="00BF2440"/>
    <w:rsid w:val="00C03F87"/>
    <w:rsid w:val="00C1454A"/>
    <w:rsid w:val="00C15538"/>
    <w:rsid w:val="00C51B5B"/>
    <w:rsid w:val="00CC0148"/>
    <w:rsid w:val="00CD0CD1"/>
    <w:rsid w:val="00D17963"/>
    <w:rsid w:val="00DC37DC"/>
    <w:rsid w:val="00DE3B44"/>
    <w:rsid w:val="00E259E9"/>
    <w:rsid w:val="00E34264"/>
    <w:rsid w:val="00E34F5B"/>
    <w:rsid w:val="00E62524"/>
    <w:rsid w:val="00EC5BAA"/>
    <w:rsid w:val="00F46524"/>
    <w:rsid w:val="00F914DC"/>
    <w:rsid w:val="00FB3BEC"/>
    <w:rsid w:val="00FE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38B63"/>
  <w15:chartTrackingRefBased/>
  <w15:docId w15:val="{5F9408E0-8348-634D-BD9B-011134542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08"/>
    <w:pPr>
      <w:spacing w:line="480" w:lineRule="auto"/>
      <w:ind w:firstLine="284"/>
    </w:pPr>
    <w:rPr>
      <w:rFonts w:ascii="Times New Roman" w:hAnsi="Times New Roman"/>
      <w:color w:val="000000" w:themeColor="text1"/>
      <w:sz w:val="24"/>
      <w:lang w:val="es-ES_tradnl"/>
    </w:rPr>
  </w:style>
  <w:style w:type="paragraph" w:styleId="Heading1">
    <w:name w:val="heading 1"/>
    <w:aliases w:val="Nivel 1"/>
    <w:basedOn w:val="Normal"/>
    <w:next w:val="Normal"/>
    <w:link w:val="Heading1Char"/>
    <w:autoRedefine/>
    <w:uiPriority w:val="9"/>
    <w:qFormat/>
    <w:rsid w:val="00C1454A"/>
    <w:pPr>
      <w:ind w:firstLine="0"/>
      <w:jc w:val="center"/>
      <w:outlineLvl w:val="0"/>
    </w:pPr>
    <w:rPr>
      <w:b/>
    </w:rPr>
  </w:style>
  <w:style w:type="paragraph" w:styleId="Heading2">
    <w:name w:val="heading 2"/>
    <w:aliases w:val="Nivel 2"/>
    <w:basedOn w:val="Heading1"/>
    <w:next w:val="Normal"/>
    <w:link w:val="Heading2Char"/>
    <w:autoRedefine/>
    <w:uiPriority w:val="9"/>
    <w:unhideWhenUsed/>
    <w:qFormat/>
    <w:rsid w:val="00C1454A"/>
    <w:pPr>
      <w:jc w:val="left"/>
      <w:outlineLvl w:val="1"/>
    </w:pPr>
  </w:style>
  <w:style w:type="paragraph" w:styleId="Heading3">
    <w:name w:val="heading 3"/>
    <w:aliases w:val="Nivel 3"/>
    <w:basedOn w:val="Heading2"/>
    <w:next w:val="Normal"/>
    <w:link w:val="Heading3Char"/>
    <w:autoRedefine/>
    <w:uiPriority w:val="9"/>
    <w:unhideWhenUsed/>
    <w:qFormat/>
    <w:rsid w:val="00C1454A"/>
    <w:pPr>
      <w:outlineLvl w:val="2"/>
    </w:pPr>
    <w:rPr>
      <w:i/>
    </w:rPr>
  </w:style>
  <w:style w:type="paragraph" w:styleId="Heading4">
    <w:name w:val="heading 4"/>
    <w:aliases w:val="Nivel 4"/>
    <w:basedOn w:val="Heading3"/>
    <w:next w:val="Normal"/>
    <w:link w:val="Heading4Char"/>
    <w:autoRedefine/>
    <w:uiPriority w:val="9"/>
    <w:unhideWhenUsed/>
    <w:qFormat/>
    <w:rsid w:val="00C1454A"/>
    <w:pPr>
      <w:ind w:firstLine="720"/>
      <w:outlineLvl w:val="3"/>
    </w:pPr>
    <w:rPr>
      <w:i w:val="0"/>
    </w:rPr>
  </w:style>
  <w:style w:type="paragraph" w:styleId="Heading5">
    <w:name w:val="heading 5"/>
    <w:aliases w:val="Nivel 5"/>
    <w:basedOn w:val="Normal"/>
    <w:next w:val="Normal"/>
    <w:link w:val="Heading5Char"/>
    <w:autoRedefine/>
    <w:uiPriority w:val="9"/>
    <w:semiHidden/>
    <w:unhideWhenUsed/>
    <w:qFormat/>
    <w:rsid w:val="00C1454A"/>
    <w:pPr>
      <w:keepNext/>
      <w:keepLines/>
      <w:outlineLvl w:val="4"/>
    </w:pPr>
    <w:rPr>
      <w:rFonts w:asciiTheme="majorHAnsi" w:eastAsiaTheme="majorEastAsia" w:hAnsiTheme="majorHAnsi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ivel 1 Char"/>
    <w:basedOn w:val="DefaultParagraphFont"/>
    <w:link w:val="Heading1"/>
    <w:uiPriority w:val="9"/>
    <w:rsid w:val="00C1454A"/>
    <w:rPr>
      <w:rFonts w:ascii="Times New Roman" w:hAnsi="Times New Roman"/>
      <w:b/>
      <w:sz w:val="24"/>
    </w:rPr>
  </w:style>
  <w:style w:type="character" w:customStyle="1" w:styleId="Heading2Char">
    <w:name w:val="Heading 2 Char"/>
    <w:aliases w:val="Nivel 2 Char"/>
    <w:basedOn w:val="DefaultParagraphFont"/>
    <w:link w:val="Heading2"/>
    <w:uiPriority w:val="9"/>
    <w:rsid w:val="00C1454A"/>
    <w:rPr>
      <w:rFonts w:ascii="Times New Roman" w:hAnsi="Times New Roman"/>
      <w:b/>
      <w:sz w:val="24"/>
    </w:rPr>
  </w:style>
  <w:style w:type="character" w:customStyle="1" w:styleId="Heading3Char">
    <w:name w:val="Heading 3 Char"/>
    <w:aliases w:val="Nivel 3 Char"/>
    <w:basedOn w:val="DefaultParagraphFont"/>
    <w:link w:val="Heading3"/>
    <w:uiPriority w:val="9"/>
    <w:rsid w:val="00C1454A"/>
    <w:rPr>
      <w:rFonts w:ascii="Times New Roman" w:hAnsi="Times New Roman"/>
      <w:b/>
      <w:i/>
      <w:sz w:val="24"/>
    </w:rPr>
  </w:style>
  <w:style w:type="character" w:customStyle="1" w:styleId="Heading4Char">
    <w:name w:val="Heading 4 Char"/>
    <w:aliases w:val="Nivel 4 Char"/>
    <w:basedOn w:val="DefaultParagraphFont"/>
    <w:link w:val="Heading4"/>
    <w:uiPriority w:val="9"/>
    <w:rsid w:val="00C1454A"/>
    <w:rPr>
      <w:rFonts w:ascii="Times New Roman" w:hAnsi="Times New Roman"/>
      <w:b/>
      <w:sz w:val="24"/>
    </w:rPr>
  </w:style>
  <w:style w:type="character" w:customStyle="1" w:styleId="Heading5Char">
    <w:name w:val="Heading 5 Char"/>
    <w:aliases w:val="Nivel 5 Char"/>
    <w:basedOn w:val="DefaultParagraphFont"/>
    <w:link w:val="Heading5"/>
    <w:uiPriority w:val="9"/>
    <w:semiHidden/>
    <w:rsid w:val="00C1454A"/>
    <w:rPr>
      <w:rFonts w:asciiTheme="majorHAnsi" w:eastAsiaTheme="majorEastAsia" w:hAnsiTheme="majorHAnsi" w:cstheme="majorBidi"/>
      <w:b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54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54A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0954B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A3FD2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A3FD2"/>
    <w:rPr>
      <w:rFonts w:eastAsiaTheme="minorEastAsia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6346BE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346BE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character" w:styleId="Hyperlink">
    <w:name w:val="Hyperlink"/>
    <w:basedOn w:val="DefaultParagraphFont"/>
    <w:uiPriority w:val="99"/>
    <w:unhideWhenUsed/>
    <w:rsid w:val="006346B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346BE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346BE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346BE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346BE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346BE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346BE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346BE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346BE"/>
    <w:pPr>
      <w:spacing w:after="0"/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vrcentes/Library/CloudStorage/OneDrive-UVG/Documentos/Formato%20AP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5E4A86-E431-9A4A-89A4-D17823621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APA.dotx</Template>
  <TotalTime>22</TotalTime>
  <Pages>10</Pages>
  <Words>147</Words>
  <Characters>842</Characters>
  <Application>Microsoft Office Word</Application>
  <DocSecurity>0</DocSecurity>
  <Lines>7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No.2</dc:title>
  <dc:subject/>
  <dc:creator>Marco Ramirez 21032 | Josué Morales 21116</dc:creator>
  <cp:keywords/>
  <dc:description/>
  <cp:lastModifiedBy>RAMIREZ CENTES, MARCO VINICIO</cp:lastModifiedBy>
  <cp:revision>27</cp:revision>
  <dcterms:created xsi:type="dcterms:W3CDTF">2024-07-12T18:39:00Z</dcterms:created>
  <dcterms:modified xsi:type="dcterms:W3CDTF">2024-07-15T04:26:00Z</dcterms:modified>
</cp:coreProperties>
</file>