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1309363753"/>
        <w:docPartObj>
          <w:docPartGallery w:val="Cover Pages"/>
          <w:docPartUnique/>
        </w:docPartObj>
      </w:sdtPr>
      <w:sdtContent>
        <w:p w14:paraId="16E38C0F" w14:textId="3FEDF612" w:rsidR="006A3FD2" w:rsidRDefault="006A3FD2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280DB84" wp14:editId="1472160C">
                    <wp:simplePos x="0" y="0"/>
                    <wp:positionH relativeFrom="page">
                      <wp:align>left</wp:align>
                    </wp:positionH>
                    <wp:positionV relativeFrom="page">
                      <wp:align>bottom</wp:align>
                    </wp:positionV>
                    <wp:extent cx="5534025" cy="2724912"/>
                    <wp:effectExtent l="0" t="0" r="0" b="0"/>
                    <wp:wrapNone/>
                    <wp:docPr id="36" name="Text Box 135" title="Title and sub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34025" cy="27249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i/>
                                    <w:color w:val="262626" w:themeColor="text1" w:themeTint="D9"/>
                                    <w:sz w:val="32"/>
                                    <w:szCs w:val="32"/>
                                  </w:rPr>
                                  <w:alias w:val="Author"/>
                                  <w:tag w:val=""/>
                                  <w:id w:val="-1315403320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15:appearance w15:val="hidden"/>
                                  <w:text/>
                                </w:sdtPr>
                                <w:sdtContent>
                                  <w:p w14:paraId="341852E5" w14:textId="148D74BA" w:rsidR="006A3FD2" w:rsidRDefault="006A3FD2">
                                    <w:pPr>
                                      <w:pStyle w:val="NoSpacing"/>
                                      <w:spacing w:after="480"/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</w:rPr>
                                    </w:pPr>
                                    <w:r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</w:rPr>
                                      <w:t xml:space="preserve">Marco Ramirez 21032 | </w:t>
                                    </w:r>
                                    <w:proofErr w:type="spellStart"/>
                                    <w:r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</w:rPr>
                                      <w:t>Josué</w:t>
                                    </w:r>
                                    <w:proofErr w:type="spellEnd"/>
                                    <w:r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</w:rPr>
                                      <w:t xml:space="preserve"> Morales 21116</w:t>
                                    </w:r>
                                  </w:p>
                                </w:sdtContent>
                              </w:sdt>
                              <w:p w14:paraId="2430F7BB" w14:textId="77777777" w:rsidR="006A3FD2" w:rsidRDefault="006A3FD2">
                                <w:pPr>
                                  <w:pStyle w:val="NoSpacing"/>
                                  <w:rPr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</w:pPr>
                                <w:sdt>
                                  <w:sdtPr>
                                    <w:rPr>
                                      <w:i/>
                                      <w:color w:val="262626" w:themeColor="text1" w:themeTint="D9"/>
                                      <w:sz w:val="26"/>
                                      <w:szCs w:val="26"/>
                                    </w:rPr>
                                    <w:alias w:val="Company"/>
                                    <w:tag w:val=""/>
                                    <w:id w:val="775749618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15:appearance w15:val="hidden"/>
                                    <w:text/>
                                  </w:sdtPr>
                                  <w:sdtContent>
                                    <w:r>
                                      <w:rPr>
                                        <w:i/>
                                        <w:color w:val="262626" w:themeColor="text1" w:themeTint="D9"/>
                                        <w:sz w:val="26"/>
                                        <w:szCs w:val="26"/>
                                      </w:rPr>
                                      <w:t>[Company Name]</w:t>
                                    </w:r>
                                  </w:sdtContent>
                                </w:sdt>
                                <w:r>
                                  <w:rPr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t xml:space="preserve"> | </w:t>
                                </w:r>
                                <w:sdt>
                                  <w:sdtPr>
                                    <w:rPr>
                                      <w:i/>
                                      <w:color w:val="262626" w:themeColor="text1" w:themeTint="D9"/>
                                      <w:sz w:val="26"/>
                                      <w:szCs w:val="26"/>
                                    </w:rPr>
                                    <w:alias w:val="Company Address"/>
                                    <w:tag w:val=""/>
                                    <w:id w:val="-92392518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15:appearance w15:val="hidden"/>
                                    <w:text/>
                                  </w:sdtPr>
                                  <w:sdtContent>
                                    <w:r>
                                      <w:rPr>
                                        <w:i/>
                                        <w:color w:val="262626" w:themeColor="text1" w:themeTint="D9"/>
                                        <w:sz w:val="26"/>
                                        <w:szCs w:val="26"/>
                                      </w:rPr>
                                      <w:t>[Company Address]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188720" tIns="91440" rIns="0" bIns="91440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89000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280DB8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5" o:spid="_x0000_s1026" type="#_x0000_t202" alt="Title: Title and subtitle" style="position:absolute;left:0;text-align:left;margin-left:0;margin-top:0;width:435.75pt;height:214.55pt;z-index:251661312;visibility:visible;mso-wrap-style:square;mso-width-percent:890;mso-height-percent:0;mso-wrap-distance-left:9pt;mso-wrap-distance-top:0;mso-wrap-distance-right:9pt;mso-wrap-distance-bottom:0;mso-position-horizontal:left;mso-position-horizontal-relative:page;mso-position-vertical:bottom;mso-position-vertical-relative:page;mso-width-percent:890;mso-height-percent:0;mso-width-relative:page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v+auHAIAACwEAAAOAAAAZHJzL2Uyb0RvYy54bWysU8tu2zAQvBfoPxC813rEThzBcuAmcFEg&#13;&#10;SAI4Rc40RVoCKC5L0pbcr++Sku0g7anohdrlrvYxM1zc9a0iB2FdA7qk2SSlRGgOVaN3Jf3xuv4y&#13;&#10;p8R5piumQIuSHoWjd8vPnxadKUQONahKWIJFtCs6U9Lae1MkieO1aJmbgBEagxJsyzy6dpdUlnVY&#13;&#10;vVVJnqbXSQe2Mha4cA5vH4YgXcb6Ugrun6V0whNVUpzNx9PGcxvOZLlgxc4yUzd8HIP9wxQtazQ2&#13;&#10;PZd6YJ6RvW3+KNU23IID6Scc2gSkbLiIO+A2Wfphm03NjIi7IDjOnGFy/68sfzpszIslvv8KPRIY&#13;&#10;AOmMKxxehn16advwxUkJxhHC4xk20XvC8XI2u5qm+YwSjrH8Jp/eZnmok1x+N9b5bwJaEoySWuQl&#13;&#10;wsUOj84PqaeU0E3DulEqcqM06Up6fTVL4w/nCBZXGntchg2W77f9uMEWqiMuZmHg3Bm+brD5I3P+&#13;&#10;hVkkGXdB4fpnPKQCbAKjRUkN9tff7kM+Yo9RSjoUTUndzz2zghL1XSMrWTaf3+RBZ9G9zaZTdGx0&#13;&#10;0NhebtHT+/YeUJYZvhDDoxmSvTqZ0kL7hvJehaYYYppj65JuT+a9H5SMz4OL1SomoawM8496Y3go&#13;&#10;HdAMyL72b8yaEX6PzD3BSV2s+MDCkDvwsNp7kE2kKOA7gDrCjpKMJI/PJ2j+vR+zLo98+RsAAP//&#13;&#10;AwBQSwMEFAAGAAgAAAAhAK+lm2XgAAAACgEAAA8AAABkcnMvZG93bnJldi54bWxMj81OwzAQhO9I&#13;&#10;vIO1SNyok/JX0jhVAVXKBSTaSnDcxq4TEa8j223D27NwgctIq9HMzlcuRteLowmx86Qgn2QgDDVe&#13;&#10;d2QVbDerqxmImJA09p6Mgi8TYVGdn5VYaH+iN3NcJyu4hGKBCtqUhkLK2LTGYZz4wRB7ex8cJj6D&#13;&#10;lTrgictdL6dZdicddsQfWhzMU2uaz/XBKagfV6+23n9sl80mXKPN6pfu3St1eTE+z1mWcxDJjOkv&#13;&#10;AT8MvB8qHrbzB9JR9AqYJv0qe7P7/BbETsHN9CEHWZXyP0L1DQAA//8DAFBLAQItABQABgAIAAAA&#13;&#10;IQC2gziS/gAAAOEBAAATAAAAAAAAAAAAAAAAAAAAAABbQ29udGVudF9UeXBlc10ueG1sUEsBAi0A&#13;&#10;FAAGAAgAAAAhADj9If/WAAAAlAEAAAsAAAAAAAAAAAAAAAAALwEAAF9yZWxzLy5yZWxzUEsBAi0A&#13;&#10;FAAGAAgAAAAhAKi/5q4cAgAALAQAAA4AAAAAAAAAAAAAAAAALgIAAGRycy9lMm9Eb2MueG1sUEsB&#13;&#10;Ai0AFAAGAAgAAAAhAK+lm2XgAAAACgEAAA8AAAAAAAAAAAAAAAAAdgQAAGRycy9kb3ducmV2Lnht&#13;&#10;bFBLBQYAAAAABAAEAPMAAACDBQAAAAA=&#13;&#10;" filled="f" stroked="f" strokeweight=".5pt">
                    <v:textbox inset="93.6pt,7.2pt,0,1in">
                      <w:txbxContent>
                        <w:sdt>
                          <w:sdtPr>
                            <w:rPr>
                              <w:i/>
                              <w:color w:val="262626" w:themeColor="text1" w:themeTint="D9"/>
                              <w:sz w:val="32"/>
                              <w:szCs w:val="32"/>
                            </w:rPr>
                            <w:alias w:val="Author"/>
                            <w:tag w:val=""/>
                            <w:id w:val="-1315403320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15:appearance w15:val="hidden"/>
                            <w:text/>
                          </w:sdtPr>
                          <w:sdtContent>
                            <w:p w14:paraId="341852E5" w14:textId="148D74BA" w:rsidR="006A3FD2" w:rsidRDefault="006A3FD2">
                              <w:pPr>
                                <w:pStyle w:val="NoSpacing"/>
                                <w:spacing w:after="480"/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</w:rPr>
                                <w:t xml:space="preserve">Marco Ramirez 21032 | </w:t>
                              </w:r>
                              <w:proofErr w:type="spellStart"/>
                              <w:r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</w:rPr>
                                <w:t>Josué</w:t>
                              </w:r>
                              <w:proofErr w:type="spellEnd"/>
                              <w:r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</w:rPr>
                                <w:t xml:space="preserve"> Morales 21116</w:t>
                              </w:r>
                            </w:p>
                          </w:sdtContent>
                        </w:sdt>
                        <w:p w14:paraId="2430F7BB" w14:textId="77777777" w:rsidR="006A3FD2" w:rsidRDefault="006A3FD2">
                          <w:pPr>
                            <w:pStyle w:val="NoSpacing"/>
                            <w:rPr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</w:pPr>
                          <w:sdt>
                            <w:sdtPr>
                              <w:rPr>
                                <w:i/>
                                <w:color w:val="262626" w:themeColor="text1" w:themeTint="D9"/>
                                <w:sz w:val="26"/>
                                <w:szCs w:val="26"/>
                              </w:rPr>
                              <w:alias w:val="Company"/>
                              <w:tag w:val=""/>
                              <w:id w:val="775749618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15:appearance w15:val="hidden"/>
                              <w:text/>
                            </w:sdtPr>
                            <w:sdtContent>
                              <w:r>
                                <w:rPr>
                                  <w:i/>
                                  <w:color w:val="262626" w:themeColor="text1" w:themeTint="D9"/>
                                  <w:sz w:val="26"/>
                                  <w:szCs w:val="26"/>
                                </w:rPr>
                                <w:t>[Company Name]</w:t>
                              </w:r>
                            </w:sdtContent>
                          </w:sdt>
                          <w:r>
                            <w:rPr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t xml:space="preserve"> | </w:t>
                          </w:r>
                          <w:sdt>
                            <w:sdtPr>
                              <w:rPr>
                                <w:i/>
                                <w:color w:val="262626" w:themeColor="text1" w:themeTint="D9"/>
                                <w:sz w:val="26"/>
                                <w:szCs w:val="26"/>
                              </w:rPr>
                              <w:alias w:val="Company Address"/>
                              <w:tag w:val=""/>
                              <w:id w:val="-92392518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15:appearance w15:val="hidden"/>
                              <w:text/>
                            </w:sdtPr>
                            <w:sdtContent>
                              <w:r>
                                <w:rPr>
                                  <w:i/>
                                  <w:color w:val="262626" w:themeColor="text1" w:themeTint="D9"/>
                                  <w:sz w:val="26"/>
                                  <w:szCs w:val="26"/>
                                </w:rPr>
                                <w:t>[Company Address]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77C47B96" wp14:editId="47C6104B">
                    <wp:simplePos x="0" y="0"/>
                    <mc:AlternateContent>
                      <mc:Choice Requires="wp14">
                        <wp:positionH relativeFrom="page">
                          <wp14:pctPosHOffset>10000</wp14:pctPosHOffset>
                        </wp:positionH>
                      </mc:Choice>
                      <mc:Fallback>
                        <wp:positionH relativeFrom="page">
                          <wp:posOffset>777240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1508760</wp:posOffset>
                        </wp:positionV>
                      </mc:Fallback>
                    </mc:AlternateContent>
                    <wp:extent cx="0" cy="1543050"/>
                    <wp:effectExtent l="19050" t="0" r="19050" b="23495"/>
                    <wp:wrapNone/>
                    <wp:docPr id="37" name="Straight Connector 1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154305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V relativeFrom="page">
                      <wp14:pctHeight>79500</wp14:pctHeight>
                    </wp14:sizeRelV>
                  </wp:anchor>
                </w:drawing>
              </mc:Choice>
              <mc:Fallback>
                <w:pict>
                  <v:line w14:anchorId="297F3D34" id="Straight Connector 137" o:spid="_x0000_s1026" style="position:absolute;z-index:-251656192;visibility:visible;mso-wrap-style:square;mso-height-percent:795;mso-left-percent:100;mso-top-percent:150;mso-wrap-distance-left:9pt;mso-wrap-distance-top:0;mso-wrap-distance-right:9pt;mso-wrap-distance-bottom:0;mso-position-horizontal-relative:page;mso-position-vertical-relative:page;mso-height-percent:795;mso-left-percent:100;mso-top-percent:150;mso-height-relative:page" from="0,0" to="0,121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aBsV2AEAABkEAAAOAAAAZHJzL2Uyb0RvYy54bWysU8tu2zAQvBfIPxC815LcqjUEyzkkSC5N&#13;&#10;G/TxAQy1tAjwBZKx5L/PkrTl9HFp0QslDnd3dobL7fWsFTmAD9KanjarmhIw3A7S7Hv64/vd2w0l&#13;&#10;ITIzMGUN9PQIgV7vrt5sJ9fB2o5WDeAJFjGhm1xPxxhdV1WBj6BZWFkHBg+F9ZpF3Pp9NXg2YXWt&#13;&#10;qnVdf6gm6wfnLYcQEL0th3SX6wsBPH4RIkAkqqfYW8yrz+tTWqvdlnV7z9wo+akN9g9daCYNki6l&#13;&#10;bllk5NnL30ppyb0NVsQVt7qyQkgOWQOqaepf1HwbmYOsBc0JbrEp/L+y/PPhxjx6tGFyoQvu0ScV&#13;&#10;s/A6fbE/MmezjotZMEfCC8gRbdr37+o2G1ldEp0P8R6sJumnp0qapIN17PApRCTD0HNIgpUhU0/X&#13;&#10;m/Zjm8OCVXK4k0qlwzwLcKM8OTC8xTg3OUY96wc7FGzT1vXpLhHGGy9wc4aRbqmSyV8R4JkyCF70&#13;&#10;5794VFBa+wqCyAEVF96lUOFgnIOJTRqkXAmjU5rA5pfEuohKM33R8XPiKT6lQh7bv0leMjKzNXFJ&#13;&#10;1tJY/yf25GJpWZT4swNFd7LgyQ7HPBnZGpy/rPD0VtKAv97n9MuL3r0AAAD//wMAUEsDBBQABgAI&#13;&#10;AAAAIQBfRUKk3QAAAAcBAAAPAAAAZHJzL2Rvd25yZXYueG1sTI/BTsNADETvSPzDykhcEN20BUTT&#13;&#10;bKqKCiFxgqYf4GbdJG3WG2W3afh7DBe4jGyNPH6TrUbXqoH60Hg2MJ0koIhLbxuuDOyK1/tnUCEi&#13;&#10;W2w9k4EvCrDKr68yTK2/8CcN21gpCeGQooE6xi7VOpQ1OQwT3xGLd/C9wyhrX2nb40XCXatnSfKk&#13;&#10;HTYsH2rs6KWm8rQ9OwMFHT+Oi/Lxrpq+b4bdYf0WbDE35vZm3CxF1ktQkcb4dwE/HYQfcgHb+zPb&#13;&#10;oFoD0ib+qngy7w3MHuYJ6DzT//nzbwAAAP//AwBQSwECLQAUAAYACAAAACEAtoM4kv4AAADhAQAA&#13;&#10;EwAAAAAAAAAAAAAAAAAAAAAAW0NvbnRlbnRfVHlwZXNdLnhtbFBLAQItABQABgAIAAAAIQA4/SH/&#13;&#10;1gAAAJQBAAALAAAAAAAAAAAAAAAAAC8BAABfcmVscy8ucmVsc1BLAQItABQABgAIAAAAIQCbaBsV&#13;&#10;2AEAABkEAAAOAAAAAAAAAAAAAAAAAC4CAABkcnMvZTJvRG9jLnhtbFBLAQItABQABgAIAAAAIQBf&#13;&#10;RUKk3QAAAAcBAAAPAAAAAAAAAAAAAAAAADIEAABkcnMvZG93bnJldi54bWxQSwUGAAAAAAQABADz&#13;&#10;AAAAPAUAAAAA&#13;&#10;" strokecolor="#272727 [2749]" strokeweight="2.25pt">
                    <v:stroke joinstyle="miter"/>
                    <w10:wrap anchorx="page" anchory="page"/>
                  </v:lin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46BEF2E" wp14:editId="0BC37AB3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1508760</wp:posOffset>
                        </wp:positionV>
                      </mc:Fallback>
                    </mc:AlternateContent>
                    <wp:extent cx="5534025" cy="2724912"/>
                    <wp:effectExtent l="0" t="0" r="0" b="2540"/>
                    <wp:wrapNone/>
                    <wp:docPr id="38" name="Text Box 139" title="Title and sub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34025" cy="27249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hAnsiTheme="majorHAnsi"/>
                                    <w:i/>
                                    <w:caps/>
                                    <w:color w:val="262626" w:themeColor="text1" w:themeTint="D9"/>
                                    <w:sz w:val="120"/>
                                    <w:szCs w:val="120"/>
                                  </w:rPr>
                                  <w:alias w:val="Title"/>
                                  <w:tag w:val=""/>
                                  <w:id w:val="1666976605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Content>
                                  <w:p w14:paraId="059C80ED" w14:textId="25864D5D" w:rsidR="006A3FD2" w:rsidRDefault="006A3FD2">
                                    <w:pPr>
                                      <w:pStyle w:val="NoSpacing"/>
                                      <w:spacing w:after="900"/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</w:rPr>
                                      <w:t>Laboratorio No.2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olor w:val="262626" w:themeColor="text1" w:themeTint="D9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143773791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15:appearance w15:val="hidden"/>
                                  <w:text/>
                                </w:sdtPr>
                                <w:sdtEndPr>
                                  <w:rPr>
                                    <w:i/>
                                  </w:rPr>
                                </w:sdtEndPr>
                                <w:sdtContent>
                                  <w:p w14:paraId="600ABC38" w14:textId="7BDC3E7F" w:rsidR="006A3FD2" w:rsidRDefault="006A3FD2">
                                    <w:pPr>
                                      <w:pStyle w:val="NoSpacing"/>
                                      <w:rPr>
                                        <w:i/>
                                        <w:color w:val="262626" w:themeColor="text1" w:themeTint="D9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262626" w:themeColor="text1" w:themeTint="D9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18872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89000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46BEF2E" id="Text Box 139" o:spid="_x0000_s1027" type="#_x0000_t202" alt="Title: Title and subtitle" style="position:absolute;left:0;text-align:left;margin-left:0;margin-top:0;width:435.75pt;height:214.55pt;z-index:251659264;visibility:visible;mso-wrap-style:square;mso-width-percent:890;mso-height-percent:0;mso-top-percent:150;mso-wrap-distance-left:9pt;mso-wrap-distance-top:0;mso-wrap-distance-right:9pt;mso-wrap-distance-bottom:0;mso-position-horizontal:left;mso-position-horizontal-relative:page;mso-position-vertical-relative:page;mso-width-percent:890;mso-height-percent:0;mso-top-percent:150;mso-width-relative:page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S9YxHQIAADIEAAAOAAAAZHJzL2Uyb0RvYy54bWysU8lu2zAQvRfoPxC811piJ45gOXATuChg&#13;&#10;JAGcImeaIi0BFIclaUvu13dIeUPaU9ELNZwZzfLe4+yhbxXZC+sa0CXNRiklQnOoGr0t6Y+35Zcp&#13;&#10;Jc4zXTEFWpT0IBx9mH/+NOtMIXKoQVXCEiyiXdGZktbemyJJHK9Fy9wIjNAYlGBb5vFqt0llWYfV&#13;&#10;W5XkaXqbdGArY4EL59D7NATpPNaXUnD/IqUTnqiS4mw+njaem3Am8xkrtpaZuuHHMdg/TNGyRmPT&#13;&#10;c6kn5hnZ2eaPUm3DLTiQfsShTUDKhou4A26TpR+2WdfMiLgLguPMGSb3/8ry5/3avFri+6/QI4EB&#13;&#10;kM64wqEz7NNL24YvTkowjhAezrCJ3hOOzsnkZpzmE0o4xvK7fHyf5aFOcvndWOe/CWhJMEpqkZcI&#13;&#10;F9uvnB9STymhm4Zlo1TkRmnSlfT2ZpLGH84RLK409rgMGyzfb3rSVFeLbKA64H4WBuqd4csGZ1gx&#13;&#10;51+ZRa5xJdSvf8FDKsBecLQoqcH++ps/5CMFGKWkQ+2U1P3cMSsoUd81kpNl0+ldHuQWr+NJvNh4&#13;&#10;Qe/m2qt37SOgODN8J4ZHE1OsVydTWmjfUeSL0BNDTHPsXFJ/Mh/9oGd8JFwsFjEJxWWYX+m14aF0&#13;&#10;wDTg+9a/M2uOJHjk7xlOGmPFBy6G3PCnM4udR0YiUQHlAdMj+CjMSPXxEQXlX99j1uWpz38DAAD/&#13;&#10;/wMAUEsDBBQABgAIAAAAIQBwAn2Y4AAAAAoBAAAPAAAAZHJzL2Rvd25yZXYueG1sTI9LT8MwEITv&#13;&#10;SPwHa5G4UScVj5LGqRCIA6oQokWcnXjzEPE6xK6b8uu75QKXkVajmZ0vX022FxFH3zlSkM4SEEiV&#13;&#10;Mx01Cj62z1cLED5oMrp3hAoO6GFVnJ/lOjNuT+8YN6ERXEI+0wraEIZMSl+1aLWfuQGJvdqNVgc+&#13;&#10;x0aaUe+53PZyniS30uqO+EOrB3xssfra7KyC0f64l3UZD9uI0/eneY11vX5T6vJielqyPCxBBJzC&#13;&#10;XwJODLwfCh5Wuh0ZL3oFTBN+lb3FXXoDolRwPb9PQRa5/I9QHAEAAP//AwBQSwECLQAUAAYACAAA&#13;&#10;ACEAtoM4kv4AAADhAQAAEwAAAAAAAAAAAAAAAAAAAAAAW0NvbnRlbnRfVHlwZXNdLnhtbFBLAQIt&#13;&#10;ABQABgAIAAAAIQA4/SH/1gAAAJQBAAALAAAAAAAAAAAAAAAAAC8BAABfcmVscy8ucmVsc1BLAQIt&#13;&#10;ABQABgAIAAAAIQBvS9YxHQIAADIEAAAOAAAAAAAAAAAAAAAAAC4CAABkcnMvZTJvRG9jLnhtbFBL&#13;&#10;AQItABQABgAIAAAAIQBwAn2Y4AAAAAoBAAAPAAAAAAAAAAAAAAAAAHcEAABkcnMvZG93bnJldi54&#13;&#10;bWxQSwUGAAAAAAQABADzAAAAhAUAAAAA&#13;&#10;" filled="f" stroked="f" strokeweight=".5pt">
                    <v:textbox style="mso-fit-shape-to-text:t" inset="93.6pt,,0">
                      <w:txbxContent>
                        <w:sdt>
                          <w:sdtPr>
                            <w:rPr>
                              <w:rFonts w:asciiTheme="majorHAnsi" w:hAnsiTheme="majorHAnsi"/>
                              <w:i/>
                              <w:caps/>
                              <w:color w:val="262626" w:themeColor="text1" w:themeTint="D9"/>
                              <w:sz w:val="120"/>
                              <w:szCs w:val="120"/>
                            </w:rPr>
                            <w:alias w:val="Title"/>
                            <w:tag w:val=""/>
                            <w:id w:val="1666976605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Content>
                            <w:p w14:paraId="059C80ED" w14:textId="25864D5D" w:rsidR="006A3FD2" w:rsidRDefault="006A3FD2">
                              <w:pPr>
                                <w:pStyle w:val="NoSpacing"/>
                                <w:spacing w:after="900"/>
                                <w:rPr>
                                  <w:rFonts w:asciiTheme="majorHAnsi" w:hAnsiTheme="majorHAnsi"/>
                                  <w:i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i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</w:rPr>
                                <w:t>Laboratorio No.2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olor w:val="262626" w:themeColor="text1" w:themeTint="D9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143773791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15:appearance w15:val="hidden"/>
                            <w:text/>
                          </w:sdtPr>
                          <w:sdtEndPr>
                            <w:rPr>
                              <w:i/>
                            </w:rPr>
                          </w:sdtEndPr>
                          <w:sdtContent>
                            <w:p w14:paraId="600ABC38" w14:textId="7BDC3E7F" w:rsidR="006A3FD2" w:rsidRDefault="006A3FD2">
                              <w:pPr>
                                <w:pStyle w:val="NoSpacing"/>
                                <w:rPr>
                                  <w:i/>
                                  <w:color w:val="262626" w:themeColor="text1" w:themeTint="D9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262626" w:themeColor="text1" w:themeTint="D9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398B67C2" w14:textId="1E15D3D6" w:rsidR="006A3FD2" w:rsidRDefault="006A3FD2">
          <w:pPr>
            <w:spacing w:line="259" w:lineRule="auto"/>
            <w:ind w:firstLine="0"/>
          </w:pPr>
          <w:r>
            <w:br w:type="page"/>
          </w:r>
        </w:p>
      </w:sdtContent>
    </w:sdt>
    <w:sdt>
      <w:sdtPr>
        <w:id w:val="-1731221780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noProof/>
          <w:color w:val="000000" w:themeColor="text1"/>
          <w:sz w:val="24"/>
          <w:szCs w:val="22"/>
          <w:lang w:val="es-ES_tradnl"/>
        </w:rPr>
      </w:sdtEndPr>
      <w:sdtContent>
        <w:p w14:paraId="6583E5E6" w14:textId="76E260D0" w:rsidR="006346BE" w:rsidRPr="006346BE" w:rsidRDefault="006346BE" w:rsidP="006346BE">
          <w:pPr>
            <w:pStyle w:val="TOCHeading"/>
            <w:jc w:val="center"/>
            <w:rPr>
              <w:rStyle w:val="Heading1Char"/>
            </w:rPr>
          </w:pPr>
          <w:proofErr w:type="spellStart"/>
          <w:r w:rsidRPr="006346BE">
            <w:rPr>
              <w:rStyle w:val="Heading1Char"/>
            </w:rPr>
            <w:t>Tabla</w:t>
          </w:r>
          <w:proofErr w:type="spellEnd"/>
          <w:r w:rsidRPr="006346BE">
            <w:rPr>
              <w:rStyle w:val="Heading1Char"/>
            </w:rPr>
            <w:t xml:space="preserve"> de </w:t>
          </w:r>
          <w:proofErr w:type="spellStart"/>
          <w:r w:rsidRPr="006346BE">
            <w:rPr>
              <w:rStyle w:val="Heading1Char"/>
            </w:rPr>
            <w:t>contenidos</w:t>
          </w:r>
          <w:proofErr w:type="spellEnd"/>
        </w:p>
        <w:p w14:paraId="001FB6DB" w14:textId="19285D36" w:rsidR="006346BE" w:rsidRDefault="006346BE">
          <w:pPr>
            <w:pStyle w:val="TOC1"/>
            <w:tabs>
              <w:tab w:val="right" w:leader="dot" w:pos="9352"/>
            </w:tabs>
            <w:rPr>
              <w:noProof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71884438" w:history="1">
            <w:r w:rsidRPr="00A6763B">
              <w:rPr>
                <w:rStyle w:val="Hyperlink"/>
                <w:noProof/>
              </w:rPr>
              <w:t>Entregables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_Toc171884438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179714" w14:textId="3C8CA16E" w:rsidR="006346BE" w:rsidRDefault="006346BE">
          <w:r>
            <w:rPr>
              <w:b/>
              <w:bCs/>
              <w:noProof/>
            </w:rPr>
            <w:fldChar w:fldCharType="end"/>
          </w:r>
        </w:p>
      </w:sdtContent>
    </w:sdt>
    <w:p w14:paraId="4D80594B" w14:textId="0F11D0FE" w:rsidR="006A3FD2" w:rsidRDefault="006A3FD2">
      <w:pPr>
        <w:spacing w:line="259" w:lineRule="auto"/>
        <w:ind w:firstLine="0"/>
      </w:pPr>
      <w:r>
        <w:br w:type="page"/>
      </w:r>
    </w:p>
    <w:p w14:paraId="5D440DF8" w14:textId="569061C3" w:rsidR="006346BE" w:rsidRDefault="006346BE" w:rsidP="006346BE">
      <w:pPr>
        <w:pStyle w:val="Heading1"/>
      </w:pPr>
      <w:r>
        <w:lastRenderedPageBreak/>
        <w:t xml:space="preserve">Preparación del ambiente </w:t>
      </w:r>
    </w:p>
    <w:p w14:paraId="5025D77E" w14:textId="08EF3EAC" w:rsidR="006A3FD2" w:rsidRDefault="006A3FD2" w:rsidP="006A3FD2">
      <w:pPr>
        <w:pStyle w:val="ListParagraph"/>
        <w:numPr>
          <w:ilvl w:val="0"/>
          <w:numId w:val="4"/>
        </w:numPr>
      </w:pPr>
      <w:r>
        <w:t xml:space="preserve">Hacer la construcción y correr el Docker </w:t>
      </w:r>
    </w:p>
    <w:p w14:paraId="5D59B1B8" w14:textId="63265208" w:rsidR="00E34F5B" w:rsidRDefault="006A3FD2" w:rsidP="00C1454A">
      <w:r w:rsidRPr="006A3FD2">
        <w:drawing>
          <wp:inline distT="0" distB="0" distL="0" distR="0" wp14:anchorId="2356E2B9" wp14:editId="737A8F35">
            <wp:extent cx="5077508" cy="5296619"/>
            <wp:effectExtent l="0" t="0" r="0" b="0"/>
            <wp:docPr id="326575917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575917" name="Picture 1" descr="A screen 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27736" cy="53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18FEC" w14:textId="2DB83A33" w:rsidR="006A3FD2" w:rsidRDefault="006A3FD2" w:rsidP="006A3FD2">
      <w:pPr>
        <w:pStyle w:val="ListParagraph"/>
        <w:numPr>
          <w:ilvl w:val="0"/>
          <w:numId w:val="4"/>
        </w:numPr>
      </w:pPr>
      <w:r>
        <w:t>Correr el programa</w:t>
      </w:r>
    </w:p>
    <w:p w14:paraId="4903ED0F" w14:textId="7A3E26DA" w:rsidR="006A3FD2" w:rsidRDefault="006A3FD2" w:rsidP="00C1454A">
      <w:r>
        <w:rPr>
          <w:noProof/>
        </w:rPr>
        <w:drawing>
          <wp:inline distT="0" distB="0" distL="0" distR="0" wp14:anchorId="3D656D2F" wp14:editId="411FC174">
            <wp:extent cx="5149970" cy="1208555"/>
            <wp:effectExtent l="0" t="0" r="0" b="0"/>
            <wp:docPr id="187309346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093465" name="Picture 1" descr="A screen shot of a computer pro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297" cy="125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04C62" w14:textId="1AEF0347" w:rsidR="006A3FD2" w:rsidRDefault="006A3FD2">
      <w:pPr>
        <w:spacing w:line="259" w:lineRule="auto"/>
        <w:ind w:firstLine="0"/>
      </w:pPr>
      <w:r>
        <w:br w:type="page"/>
      </w:r>
    </w:p>
    <w:p w14:paraId="5188E250" w14:textId="2795E1E4" w:rsidR="00833A2B" w:rsidRDefault="00833A2B" w:rsidP="00833A2B">
      <w:pPr>
        <w:pStyle w:val="Heading1"/>
      </w:pPr>
      <w:bookmarkStart w:id="0" w:name="_Toc171884438"/>
      <w:r>
        <w:lastRenderedPageBreak/>
        <w:t>Entregables</w:t>
      </w:r>
      <w:bookmarkEnd w:id="0"/>
    </w:p>
    <w:p w14:paraId="0FF9B62B" w14:textId="32299B38" w:rsidR="00833A2B" w:rsidRDefault="00711370" w:rsidP="00711370">
      <w:pPr>
        <w:pStyle w:val="ListParagraph"/>
        <w:numPr>
          <w:ilvl w:val="0"/>
          <w:numId w:val="5"/>
        </w:numPr>
      </w:pPr>
      <w:r>
        <w:t xml:space="preserve">Programa que asigne un valor a una variable </w:t>
      </w:r>
    </w:p>
    <w:p w14:paraId="54C4FEA4" w14:textId="311543FC" w:rsidR="002A087B" w:rsidRDefault="004273C4" w:rsidP="002A087B">
      <w:pPr>
        <w:ind w:firstLine="0"/>
      </w:pPr>
      <w:r w:rsidRPr="004273C4">
        <w:drawing>
          <wp:inline distT="0" distB="0" distL="0" distR="0" wp14:anchorId="17DDF536" wp14:editId="5001A87F">
            <wp:extent cx="5944870" cy="2057400"/>
            <wp:effectExtent l="0" t="0" r="0" b="0"/>
            <wp:docPr id="125711044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110441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58D4E" w14:textId="0183F01A" w:rsidR="00A00CBC" w:rsidRDefault="00A00CBC" w:rsidP="00A00CBC">
      <w:pPr>
        <w:pStyle w:val="ListParagraph"/>
        <w:numPr>
          <w:ilvl w:val="0"/>
          <w:numId w:val="5"/>
        </w:numPr>
      </w:pPr>
      <w:r>
        <w:t xml:space="preserve">Programa con expresión básica </w:t>
      </w:r>
    </w:p>
    <w:p w14:paraId="0D6CAFFC" w14:textId="46AB4B3E" w:rsidR="00A00CBC" w:rsidRDefault="00EC5BAA" w:rsidP="00A00CBC">
      <w:pPr>
        <w:ind w:firstLine="0"/>
      </w:pPr>
      <w:r w:rsidRPr="00EC5BAA">
        <w:drawing>
          <wp:inline distT="0" distB="0" distL="0" distR="0" wp14:anchorId="347272CC" wp14:editId="54BA14D4">
            <wp:extent cx="5944870" cy="2057400"/>
            <wp:effectExtent l="0" t="0" r="0" b="0"/>
            <wp:docPr id="130190181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901814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CD13F" w14:textId="77777777" w:rsidR="00E34264" w:rsidRDefault="00E34264">
      <w:pPr>
        <w:spacing w:line="259" w:lineRule="auto"/>
        <w:ind w:firstLine="0"/>
      </w:pPr>
      <w:r>
        <w:br w:type="page"/>
      </w:r>
    </w:p>
    <w:p w14:paraId="591CE39A" w14:textId="57EEC65D" w:rsidR="00DC37DC" w:rsidRDefault="00DC37DC" w:rsidP="00DC37DC">
      <w:pPr>
        <w:pStyle w:val="ListParagraph"/>
        <w:numPr>
          <w:ilvl w:val="0"/>
          <w:numId w:val="5"/>
        </w:numPr>
      </w:pPr>
      <w:r>
        <w:lastRenderedPageBreak/>
        <w:t xml:space="preserve">Expresiones complejas </w:t>
      </w:r>
    </w:p>
    <w:p w14:paraId="170884E3" w14:textId="0E8527C9" w:rsidR="004273C4" w:rsidRDefault="00E34264" w:rsidP="004273C4">
      <w:pPr>
        <w:ind w:firstLine="0"/>
      </w:pPr>
      <w:r w:rsidRPr="00E34264">
        <w:drawing>
          <wp:inline distT="0" distB="0" distL="0" distR="0" wp14:anchorId="2553F435" wp14:editId="14107F42">
            <wp:extent cx="5944870" cy="2057400"/>
            <wp:effectExtent l="0" t="0" r="0" b="0"/>
            <wp:docPr id="15598051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805145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25682" w14:textId="5C933E1D" w:rsidR="00DC37DC" w:rsidRDefault="00A21B24" w:rsidP="00DC37DC">
      <w:pPr>
        <w:pStyle w:val="ListParagraph"/>
        <w:numPr>
          <w:ilvl w:val="0"/>
          <w:numId w:val="5"/>
        </w:numPr>
      </w:pPr>
      <w:r>
        <w:t xml:space="preserve">Incluir la asignación de variables con expresiones aritméticas </w:t>
      </w:r>
    </w:p>
    <w:p w14:paraId="262EBA92" w14:textId="718EBAEE" w:rsidR="004273C4" w:rsidRDefault="009C4FCE" w:rsidP="004273C4">
      <w:pPr>
        <w:ind w:firstLine="0"/>
      </w:pPr>
      <w:r w:rsidRPr="009C4FCE">
        <w:drawing>
          <wp:inline distT="0" distB="0" distL="0" distR="0" wp14:anchorId="0BA6236A" wp14:editId="51BCE2EB">
            <wp:extent cx="5944870" cy="2057400"/>
            <wp:effectExtent l="0" t="0" r="0" b="0"/>
            <wp:docPr id="2155286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52864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5B376" w14:textId="08898065" w:rsidR="00A21B24" w:rsidRDefault="00D17963" w:rsidP="00DC37DC">
      <w:pPr>
        <w:pStyle w:val="ListParagraph"/>
        <w:numPr>
          <w:ilvl w:val="0"/>
          <w:numId w:val="5"/>
        </w:numPr>
      </w:pPr>
      <w:r>
        <w:t xml:space="preserve">Manejo de errores léxicos </w:t>
      </w:r>
    </w:p>
    <w:p w14:paraId="73E52F5D" w14:textId="300DBD4F" w:rsidR="00C15538" w:rsidRDefault="00935754" w:rsidP="00935754">
      <w:pPr>
        <w:ind w:firstLine="0"/>
      </w:pPr>
      <w:r w:rsidRPr="00935754">
        <w:drawing>
          <wp:inline distT="0" distB="0" distL="0" distR="0" wp14:anchorId="68DFEED5" wp14:editId="1A2458F1">
            <wp:extent cx="5944870" cy="2083435"/>
            <wp:effectExtent l="0" t="0" r="0" b="0"/>
            <wp:docPr id="47547266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472662" name="Picture 1" descr="A screen 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92A46" w14:textId="73328354" w:rsidR="00D17963" w:rsidRDefault="00D17963" w:rsidP="00DC37DC">
      <w:pPr>
        <w:pStyle w:val="ListParagraph"/>
        <w:numPr>
          <w:ilvl w:val="0"/>
          <w:numId w:val="5"/>
        </w:numPr>
      </w:pPr>
      <w:r>
        <w:lastRenderedPageBreak/>
        <w:t xml:space="preserve">Programa con paréntesis y cambio de precedencia en operadores </w:t>
      </w:r>
    </w:p>
    <w:p w14:paraId="73F716C3" w14:textId="167D843B" w:rsidR="004273C4" w:rsidRDefault="00C15538" w:rsidP="004273C4">
      <w:pPr>
        <w:ind w:firstLine="0"/>
      </w:pPr>
      <w:r w:rsidRPr="00C15538">
        <w:drawing>
          <wp:inline distT="0" distB="0" distL="0" distR="0" wp14:anchorId="684681FB" wp14:editId="2F9145E1">
            <wp:extent cx="5944870" cy="2057400"/>
            <wp:effectExtent l="0" t="0" r="0" b="0"/>
            <wp:docPr id="135901329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013293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0FD92" w14:textId="0C47ABD0" w:rsidR="00D17963" w:rsidRDefault="00D17963" w:rsidP="00DC37DC">
      <w:pPr>
        <w:pStyle w:val="ListParagraph"/>
        <w:numPr>
          <w:ilvl w:val="0"/>
          <w:numId w:val="5"/>
        </w:numPr>
      </w:pPr>
      <w:r>
        <w:t xml:space="preserve">Programa con comentarios de una sola línea </w:t>
      </w:r>
    </w:p>
    <w:p w14:paraId="548C4A95" w14:textId="27097399" w:rsidR="004273C4" w:rsidRDefault="00FE583B" w:rsidP="004273C4">
      <w:pPr>
        <w:ind w:firstLine="0"/>
      </w:pPr>
      <w:r w:rsidRPr="00FE583B">
        <w:drawing>
          <wp:inline distT="0" distB="0" distL="0" distR="0" wp14:anchorId="30A46E21" wp14:editId="13887A51">
            <wp:extent cx="5944870" cy="2057400"/>
            <wp:effectExtent l="0" t="0" r="0" b="0"/>
            <wp:docPr id="200876690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766902" name="Picture 1" descr="A screen 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40219" w14:textId="66FDA311" w:rsidR="00D17963" w:rsidRDefault="00DE3B44" w:rsidP="00DC37DC">
      <w:pPr>
        <w:pStyle w:val="ListParagraph"/>
        <w:numPr>
          <w:ilvl w:val="0"/>
          <w:numId w:val="5"/>
        </w:numPr>
      </w:pPr>
      <w:r>
        <w:t xml:space="preserve">Programa con operadores de comparación </w:t>
      </w:r>
    </w:p>
    <w:p w14:paraId="00C82FD7" w14:textId="06A9D266" w:rsidR="004273C4" w:rsidRDefault="002B08CB" w:rsidP="004273C4">
      <w:pPr>
        <w:ind w:firstLine="0"/>
      </w:pPr>
      <w:r w:rsidRPr="002B08CB">
        <w:drawing>
          <wp:inline distT="0" distB="0" distL="0" distR="0" wp14:anchorId="3BF948C7" wp14:editId="6759F81A">
            <wp:extent cx="5944870" cy="2057400"/>
            <wp:effectExtent l="0" t="0" r="0" b="0"/>
            <wp:docPr id="401870030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870030" name="Picture 1" descr="A computer screen with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99D9F" w14:textId="6D790810" w:rsidR="00DE3B44" w:rsidRDefault="00DE3B44" w:rsidP="00DC37DC">
      <w:pPr>
        <w:pStyle w:val="ListParagraph"/>
        <w:numPr>
          <w:ilvl w:val="0"/>
          <w:numId w:val="5"/>
        </w:numPr>
      </w:pPr>
      <w:r>
        <w:lastRenderedPageBreak/>
        <w:t xml:space="preserve">Programa </w:t>
      </w:r>
      <w:r w:rsidR="000B5A75">
        <w:t xml:space="preserve">experimentando con operadores de comparación </w:t>
      </w:r>
    </w:p>
    <w:p w14:paraId="64525B63" w14:textId="05782478" w:rsidR="004273C4" w:rsidRDefault="002B08CB" w:rsidP="002B08CB">
      <w:pPr>
        <w:ind w:firstLine="0"/>
      </w:pPr>
      <w:r w:rsidRPr="002B08CB">
        <w:drawing>
          <wp:inline distT="0" distB="0" distL="0" distR="0" wp14:anchorId="6D1BB3EE" wp14:editId="4ADBF991">
            <wp:extent cx="5944870" cy="2057400"/>
            <wp:effectExtent l="0" t="0" r="0" b="0"/>
            <wp:docPr id="1175667640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667640" name="Picture 1" descr="A computer screen with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7C9D8" w14:textId="58ABE626" w:rsidR="0087102F" w:rsidRDefault="00535EE5" w:rsidP="0087102F">
      <w:pPr>
        <w:pStyle w:val="ListParagraph"/>
        <w:numPr>
          <w:ilvl w:val="0"/>
          <w:numId w:val="5"/>
        </w:numPr>
      </w:pPr>
      <w:r>
        <w:t>Estructuras de control como “</w:t>
      </w:r>
      <w:proofErr w:type="spellStart"/>
      <w:r>
        <w:t>if</w:t>
      </w:r>
      <w:proofErr w:type="spellEnd"/>
      <w:r>
        <w:t>” y “</w:t>
      </w:r>
      <w:proofErr w:type="spellStart"/>
      <w:r>
        <w:t>while</w:t>
      </w:r>
      <w:proofErr w:type="spellEnd"/>
      <w:r>
        <w:t xml:space="preserve">” </w:t>
      </w:r>
    </w:p>
    <w:p w14:paraId="60B73F91" w14:textId="6ACC39F4" w:rsidR="00C03F87" w:rsidRDefault="001D2107" w:rsidP="00C03F87">
      <w:pPr>
        <w:ind w:firstLine="0"/>
      </w:pPr>
      <w:r w:rsidRPr="001D2107">
        <w:drawing>
          <wp:inline distT="0" distB="0" distL="0" distR="0" wp14:anchorId="37D82D31" wp14:editId="4FCB4976">
            <wp:extent cx="5944870" cy="2083435"/>
            <wp:effectExtent l="0" t="0" r="0" b="0"/>
            <wp:docPr id="144341913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419131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5ED58" w14:textId="1D760009" w:rsidR="00535EE5" w:rsidRDefault="00535EE5" w:rsidP="0087102F">
      <w:pPr>
        <w:pStyle w:val="ListParagraph"/>
        <w:numPr>
          <w:ilvl w:val="0"/>
          <w:numId w:val="5"/>
        </w:numPr>
      </w:pPr>
      <w:r>
        <w:t>Programa que utilice estructura “</w:t>
      </w:r>
      <w:proofErr w:type="spellStart"/>
      <w:r>
        <w:t>if</w:t>
      </w:r>
      <w:proofErr w:type="spellEnd"/>
      <w:r>
        <w:t xml:space="preserve">” </w:t>
      </w:r>
    </w:p>
    <w:p w14:paraId="0284D16B" w14:textId="134E22E1" w:rsidR="001D2107" w:rsidRDefault="001D2107" w:rsidP="001D2107">
      <w:pPr>
        <w:ind w:firstLine="0"/>
      </w:pPr>
      <w:r w:rsidRPr="001D2107">
        <w:drawing>
          <wp:inline distT="0" distB="0" distL="0" distR="0" wp14:anchorId="379CD4CD" wp14:editId="397BCA31">
            <wp:extent cx="5944870" cy="2083435"/>
            <wp:effectExtent l="0" t="0" r="0" b="0"/>
            <wp:docPr id="109332584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325846" name="Picture 1" descr="A screen 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C53C9" w14:textId="6B048AC4" w:rsidR="00535EE5" w:rsidRDefault="00535EE5" w:rsidP="0087102F">
      <w:pPr>
        <w:pStyle w:val="ListParagraph"/>
        <w:numPr>
          <w:ilvl w:val="0"/>
          <w:numId w:val="5"/>
        </w:numPr>
      </w:pPr>
      <w:r>
        <w:t xml:space="preserve">Programa que utilice </w:t>
      </w:r>
      <w:proofErr w:type="spellStart"/>
      <w:r w:rsidR="008F16C2">
        <w:t>estrcutra</w:t>
      </w:r>
      <w:proofErr w:type="spellEnd"/>
      <w:r w:rsidR="008F16C2">
        <w:t xml:space="preserve"> “</w:t>
      </w:r>
      <w:proofErr w:type="spellStart"/>
      <w:r w:rsidR="008F16C2">
        <w:t>while</w:t>
      </w:r>
      <w:proofErr w:type="spellEnd"/>
      <w:r w:rsidR="008F16C2">
        <w:t xml:space="preserve">” </w:t>
      </w:r>
    </w:p>
    <w:p w14:paraId="2D035B36" w14:textId="1A309317" w:rsidR="000E1892" w:rsidRDefault="000E1892" w:rsidP="000E1892">
      <w:pPr>
        <w:ind w:firstLine="0"/>
      </w:pPr>
      <w:r w:rsidRPr="000E1892">
        <w:drawing>
          <wp:inline distT="0" distB="0" distL="0" distR="0" wp14:anchorId="54879E71" wp14:editId="6FB3F753">
            <wp:extent cx="5690235" cy="1994196"/>
            <wp:effectExtent l="0" t="0" r="0" b="0"/>
            <wp:docPr id="212482079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820790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7963" cy="2007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380A7" w14:textId="2FF4113B" w:rsidR="008F16C2" w:rsidRDefault="008F16C2" w:rsidP="0087102F">
      <w:pPr>
        <w:pStyle w:val="ListParagraph"/>
        <w:numPr>
          <w:ilvl w:val="0"/>
          <w:numId w:val="5"/>
        </w:numPr>
      </w:pPr>
      <w:r>
        <w:t xml:space="preserve">Soporte de funciones definidas por el usuario </w:t>
      </w:r>
    </w:p>
    <w:p w14:paraId="2412A368" w14:textId="2E725D78" w:rsidR="00D559F9" w:rsidRDefault="00D559F9" w:rsidP="00D559F9">
      <w:pPr>
        <w:ind w:firstLine="0"/>
      </w:pPr>
      <w:r w:rsidRPr="00D559F9">
        <w:drawing>
          <wp:inline distT="0" distB="0" distL="0" distR="0" wp14:anchorId="7478803C" wp14:editId="722F4571">
            <wp:extent cx="5690235" cy="1994196"/>
            <wp:effectExtent l="0" t="0" r="0" b="0"/>
            <wp:docPr id="166714185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141856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05720" cy="199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8E24D" w14:textId="590F3A6C" w:rsidR="00D559F9" w:rsidRDefault="008F16C2" w:rsidP="00D559F9">
      <w:pPr>
        <w:pStyle w:val="ListParagraph"/>
        <w:numPr>
          <w:ilvl w:val="0"/>
          <w:numId w:val="5"/>
        </w:numPr>
      </w:pPr>
      <w:r>
        <w:t xml:space="preserve">Programa que defina y </w:t>
      </w:r>
      <w:r w:rsidR="00E259E9">
        <w:t xml:space="preserve">llame una función </w:t>
      </w:r>
    </w:p>
    <w:p w14:paraId="0C3971D3" w14:textId="5CCEE48D" w:rsidR="00D559F9" w:rsidRDefault="00D559F9" w:rsidP="00D559F9">
      <w:pPr>
        <w:ind w:firstLine="0"/>
      </w:pPr>
      <w:r w:rsidRPr="00D559F9">
        <w:drawing>
          <wp:inline distT="0" distB="0" distL="0" distR="0" wp14:anchorId="0822CEFE" wp14:editId="12886413">
            <wp:extent cx="5690681" cy="1994352"/>
            <wp:effectExtent l="0" t="0" r="0" b="0"/>
            <wp:docPr id="43599690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996903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02808" cy="199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DE510" w14:textId="0E207654" w:rsidR="00E259E9" w:rsidRDefault="00E259E9" w:rsidP="0087102F">
      <w:pPr>
        <w:pStyle w:val="ListParagraph"/>
        <w:numPr>
          <w:ilvl w:val="0"/>
          <w:numId w:val="5"/>
        </w:numPr>
      </w:pPr>
      <w:r>
        <w:t>Implementación de sistema de tipos</w:t>
      </w:r>
    </w:p>
    <w:p w14:paraId="414F58B8" w14:textId="0440A41F" w:rsidR="00472572" w:rsidRDefault="00472572" w:rsidP="00472572">
      <w:pPr>
        <w:ind w:firstLine="0"/>
      </w:pPr>
      <w:r w:rsidRPr="00472572">
        <w:drawing>
          <wp:inline distT="0" distB="0" distL="0" distR="0" wp14:anchorId="3EE4E279" wp14:editId="3637297F">
            <wp:extent cx="5944870" cy="2083435"/>
            <wp:effectExtent l="0" t="0" r="0" b="0"/>
            <wp:docPr id="15688472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84726" name="Picture 1" descr="A screen shot of a computer program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C5DAB" w14:textId="5F2E60E8" w:rsidR="006346BE" w:rsidRDefault="006346BE">
      <w:pPr>
        <w:spacing w:line="259" w:lineRule="auto"/>
        <w:ind w:firstLine="0"/>
      </w:pPr>
      <w:r>
        <w:br w:type="page"/>
      </w:r>
    </w:p>
    <w:sdt>
      <w:sdtPr>
        <w:id w:val="-1610733197"/>
        <w:docPartObj>
          <w:docPartGallery w:val="Bibliographies"/>
          <w:docPartUnique/>
        </w:docPartObj>
      </w:sdtPr>
      <w:sdtEndPr>
        <w:rPr>
          <w:b w:val="0"/>
        </w:rPr>
      </w:sdtEndPr>
      <w:sdtContent>
        <w:p w14:paraId="6121E9E2" w14:textId="299DDDEA" w:rsidR="006346BE" w:rsidRDefault="006346BE">
          <w:pPr>
            <w:pStyle w:val="Heading1"/>
          </w:pPr>
          <w:r>
            <w:t>Bibliografía</w:t>
          </w:r>
        </w:p>
        <w:sdt>
          <w:sdtPr>
            <w:id w:val="111145805"/>
            <w:bibliography/>
          </w:sdtPr>
          <w:sdtContent>
            <w:p w14:paraId="458E1CEB" w14:textId="7A72CD15" w:rsidR="00B1204E" w:rsidRPr="00B1204E" w:rsidRDefault="00B1204E" w:rsidP="00B1204E">
              <w:pPr>
                <w:rPr>
                  <w:rFonts w:ascii="-webkit-standard" w:hAnsi="-webkit-standard"/>
                  <w:lang w:val="en-US"/>
                </w:rPr>
              </w:pPr>
              <w:r>
                <w:rPr>
                  <w:rStyle w:val="s13"/>
                  <w:color w:val="000000"/>
                  <w:sz w:val="18"/>
                  <w:szCs w:val="18"/>
                </w:rPr>
                <w:t xml:space="preserve">IBM. (2021). Rules </w:t>
              </w:r>
              <w:proofErr w:type="spellStart"/>
              <w:r>
                <w:rPr>
                  <w:rStyle w:val="s13"/>
                  <w:color w:val="000000"/>
                  <w:sz w:val="18"/>
                  <w:szCs w:val="18"/>
                </w:rPr>
                <w:t>to</w:t>
              </w:r>
              <w:proofErr w:type="spellEnd"/>
              <w:r>
                <w:rPr>
                  <w:rStyle w:val="s13"/>
                  <w:color w:val="000000"/>
                  <w:sz w:val="18"/>
                  <w:szCs w:val="18"/>
                </w:rPr>
                <w:t xml:space="preserve"> </w:t>
              </w:r>
              <w:proofErr w:type="spellStart"/>
              <w:r>
                <w:rPr>
                  <w:rStyle w:val="s13"/>
                  <w:color w:val="000000"/>
                  <w:sz w:val="18"/>
                  <w:szCs w:val="18"/>
                </w:rPr>
                <w:t>help</w:t>
              </w:r>
              <w:proofErr w:type="spellEnd"/>
              <w:r>
                <w:rPr>
                  <w:rStyle w:val="s13"/>
                  <w:color w:val="000000"/>
                  <w:sz w:val="18"/>
                  <w:szCs w:val="18"/>
                </w:rPr>
                <w:t xml:space="preserve"> </w:t>
              </w:r>
              <w:proofErr w:type="spellStart"/>
              <w:r>
                <w:rPr>
                  <w:rStyle w:val="s13"/>
                  <w:color w:val="000000"/>
                  <w:sz w:val="18"/>
                  <w:szCs w:val="18"/>
                </w:rPr>
                <w:t>remove</w:t>
              </w:r>
              <w:proofErr w:type="spellEnd"/>
              <w:r>
                <w:rPr>
                  <w:rStyle w:val="s13"/>
                  <w:color w:val="000000"/>
                  <w:sz w:val="18"/>
                  <w:szCs w:val="18"/>
                </w:rPr>
                <w:t xml:space="preserve"> </w:t>
              </w:r>
              <w:proofErr w:type="spellStart"/>
              <w:r>
                <w:rPr>
                  <w:rStyle w:val="s13"/>
                  <w:color w:val="000000"/>
                  <w:sz w:val="18"/>
                  <w:szCs w:val="18"/>
                </w:rPr>
                <w:t>ambiguities</w:t>
              </w:r>
              <w:proofErr w:type="spellEnd"/>
              <w:r>
                <w:rPr>
                  <w:rStyle w:val="s13"/>
                  <w:color w:val="000000"/>
                  <w:sz w:val="18"/>
                  <w:szCs w:val="18"/>
                </w:rPr>
                <w:t>.</w:t>
              </w:r>
              <w:r>
                <w:rPr>
                  <w:rStyle w:val="apple-converted-space"/>
                  <w:color w:val="000000"/>
                  <w:sz w:val="18"/>
                  <w:szCs w:val="18"/>
                </w:rPr>
                <w:t> </w:t>
              </w:r>
              <w:r>
                <w:rPr>
                  <w:rStyle w:val="s13"/>
                  <w:color w:val="000000"/>
                  <w:sz w:val="18"/>
                  <w:szCs w:val="18"/>
                </w:rPr>
                <w:t>Obtenido dehttps://www.ibm.com/docs/en/zos/2.4.0?topic=ambiguities-rules-help-remove</w:t>
              </w:r>
            </w:p>
            <w:p w14:paraId="77F84872" w14:textId="77777777" w:rsidR="00B1204E" w:rsidRDefault="00B1204E" w:rsidP="00B1204E">
              <w:pPr>
                <w:rPr>
                  <w:rFonts w:ascii="-webkit-standard" w:hAnsi="-webkit-standard"/>
                </w:rPr>
              </w:pPr>
              <w:r>
                <w:rPr>
                  <w:rStyle w:val="s13"/>
                  <w:color w:val="000000"/>
                  <w:sz w:val="18"/>
                  <w:szCs w:val="18"/>
                </w:rPr>
                <w:t>IBM. (2023).</w:t>
              </w:r>
              <w:r>
                <w:rPr>
                  <w:rStyle w:val="apple-converted-space"/>
                  <w:color w:val="000000"/>
                  <w:sz w:val="18"/>
                  <w:szCs w:val="18"/>
                </w:rPr>
                <w:t> </w:t>
              </w:r>
              <w:proofErr w:type="spellStart"/>
              <w:r>
                <w:rPr>
                  <w:rStyle w:val="s13"/>
                  <w:color w:val="000000"/>
                  <w:sz w:val="18"/>
                  <w:szCs w:val="18"/>
                </w:rPr>
                <w:t>yacc</w:t>
              </w:r>
              <w:proofErr w:type="spellEnd"/>
              <w:r>
                <w:rPr>
                  <w:rStyle w:val="apple-converted-space"/>
                  <w:color w:val="000000"/>
                  <w:sz w:val="18"/>
                  <w:szCs w:val="18"/>
                </w:rPr>
                <w:t> </w:t>
              </w:r>
              <w:proofErr w:type="spellStart"/>
              <w:r>
                <w:rPr>
                  <w:rStyle w:val="s13"/>
                  <w:color w:val="000000"/>
                  <w:sz w:val="18"/>
                  <w:szCs w:val="18"/>
                </w:rPr>
                <w:t>grammar</w:t>
              </w:r>
              <w:proofErr w:type="spellEnd"/>
              <w:r>
                <w:rPr>
                  <w:rStyle w:val="s13"/>
                  <w:color w:val="000000"/>
                  <w:sz w:val="18"/>
                  <w:szCs w:val="18"/>
                </w:rPr>
                <w:t xml:space="preserve"> file </w:t>
              </w:r>
              <w:proofErr w:type="spellStart"/>
              <w:r>
                <w:rPr>
                  <w:rStyle w:val="s13"/>
                  <w:color w:val="000000"/>
                  <w:sz w:val="18"/>
                  <w:szCs w:val="18"/>
                </w:rPr>
                <w:t>declarations</w:t>
              </w:r>
              <w:proofErr w:type="spellEnd"/>
              <w:r>
                <w:rPr>
                  <w:rStyle w:val="s13"/>
                  <w:color w:val="000000"/>
                  <w:sz w:val="18"/>
                  <w:szCs w:val="18"/>
                </w:rPr>
                <w:t>.</w:t>
              </w:r>
              <w:r>
                <w:rPr>
                  <w:rStyle w:val="apple-converted-space"/>
                  <w:color w:val="000000"/>
                  <w:sz w:val="18"/>
                  <w:szCs w:val="18"/>
                </w:rPr>
                <w:t> </w:t>
              </w:r>
              <w:r>
                <w:rPr>
                  <w:rStyle w:val="s13"/>
                  <w:color w:val="000000"/>
                  <w:sz w:val="18"/>
                  <w:szCs w:val="18"/>
                </w:rPr>
                <w:t>Obtenido de https://www.ibm.com/docs/en/aix/7.2?topic=information-yacc-grammar-file-declarations</w:t>
              </w:r>
            </w:p>
            <w:p w14:paraId="0B003EE5" w14:textId="77777777" w:rsidR="00B1204E" w:rsidRDefault="00B1204E" w:rsidP="00B1204E">
              <w:pPr>
                <w:pStyle w:val="NormalWeb"/>
                <w:spacing w:before="0" w:beforeAutospacing="0" w:after="0" w:afterAutospacing="0" w:line="216" w:lineRule="atLeast"/>
                <w:rPr>
                  <w:rFonts w:ascii="-webkit-standard" w:hAnsi="-webkit-standard"/>
                  <w:color w:val="000000"/>
                  <w:sz w:val="18"/>
                  <w:szCs w:val="18"/>
                </w:rPr>
              </w:pPr>
              <w:r>
                <w:rPr>
                  <w:rFonts w:ascii="-webkit-standard" w:hAnsi="-webkit-standard"/>
                  <w:color w:val="000000"/>
                  <w:sz w:val="18"/>
                  <w:szCs w:val="18"/>
                </w:rPr>
                <w:t> </w:t>
              </w:r>
            </w:p>
            <w:p w14:paraId="6D1678BD" w14:textId="237985E0" w:rsidR="006346BE" w:rsidRDefault="006346BE"/>
          </w:sdtContent>
        </w:sdt>
      </w:sdtContent>
    </w:sdt>
    <w:p w14:paraId="11489F18" w14:textId="77777777" w:rsidR="004273C4" w:rsidRPr="00833A2B" w:rsidRDefault="004273C4" w:rsidP="004273C4">
      <w:pPr>
        <w:ind w:firstLine="0"/>
      </w:pPr>
    </w:p>
    <w:sectPr w:rsidR="004273C4" w:rsidRPr="00833A2B" w:rsidSect="006A3FD2">
      <w:headerReference w:type="default" r:id="rId22"/>
      <w:pgSz w:w="12242" w:h="15842" w:code="9"/>
      <w:pgMar w:top="1440" w:right="1440" w:bottom="1440" w:left="1440" w:header="709" w:footer="709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E2F727" w14:textId="77777777" w:rsidR="006A3FD2" w:rsidRDefault="006A3FD2" w:rsidP="00C1454A">
      <w:pPr>
        <w:spacing w:line="240" w:lineRule="auto"/>
      </w:pPr>
      <w:r>
        <w:separator/>
      </w:r>
    </w:p>
  </w:endnote>
  <w:endnote w:type="continuationSeparator" w:id="0">
    <w:p w14:paraId="173A89C4" w14:textId="77777777" w:rsidR="006A3FD2" w:rsidRDefault="006A3FD2" w:rsidP="00C1454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-webkit-standard">
    <w:altName w:val="Cambria"/>
    <w:panose1 w:val="020B0604020202020204"/>
    <w:charset w:val="00"/>
    <w:family w:val="roman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8CB986" w14:textId="77777777" w:rsidR="006A3FD2" w:rsidRDefault="006A3FD2" w:rsidP="00C1454A">
      <w:pPr>
        <w:spacing w:line="240" w:lineRule="auto"/>
      </w:pPr>
      <w:r>
        <w:separator/>
      </w:r>
    </w:p>
  </w:footnote>
  <w:footnote w:type="continuationSeparator" w:id="0">
    <w:p w14:paraId="530DDE90" w14:textId="77777777" w:rsidR="006A3FD2" w:rsidRDefault="006A3FD2" w:rsidP="00C1454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9A6FD8" w14:textId="77777777" w:rsidR="00413844" w:rsidRDefault="00413844">
    <w:pPr>
      <w:pStyle w:val="Header"/>
      <w:jc w:val="right"/>
      <w:rPr>
        <w:color w:val="8496B0" w:themeColor="text2" w:themeTint="99"/>
        <w:szCs w:val="24"/>
      </w:rPr>
    </w:pPr>
    <w:r>
      <w:rPr>
        <w:color w:val="8496B0" w:themeColor="text2" w:themeTint="99"/>
        <w:szCs w:val="24"/>
      </w:rPr>
      <w:t xml:space="preserve">Página </w:t>
    </w:r>
    <w:r>
      <w:rPr>
        <w:color w:val="8496B0" w:themeColor="text2" w:themeTint="99"/>
        <w:szCs w:val="24"/>
      </w:rPr>
      <w:fldChar w:fldCharType="begin"/>
    </w:r>
    <w:r>
      <w:rPr>
        <w:color w:val="8496B0" w:themeColor="text2" w:themeTint="99"/>
        <w:szCs w:val="24"/>
      </w:rPr>
      <w:instrText>PAGE   \* MERGEFORMAT</w:instrText>
    </w:r>
    <w:r>
      <w:rPr>
        <w:color w:val="8496B0" w:themeColor="text2" w:themeTint="99"/>
        <w:szCs w:val="24"/>
      </w:rPr>
      <w:fldChar w:fldCharType="separate"/>
    </w:r>
    <w:r>
      <w:rPr>
        <w:color w:val="8496B0" w:themeColor="text2" w:themeTint="99"/>
        <w:szCs w:val="24"/>
      </w:rPr>
      <w:t>2</w:t>
    </w:r>
    <w:r>
      <w:rPr>
        <w:color w:val="8496B0" w:themeColor="text2" w:themeTint="99"/>
        <w:szCs w:val="24"/>
      </w:rPr>
      <w:fldChar w:fldCharType="end"/>
    </w:r>
  </w:p>
  <w:p w14:paraId="13C1A4F0" w14:textId="77777777" w:rsidR="00C1454A" w:rsidRDefault="00C1454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348F6"/>
    <w:multiLevelType w:val="hybridMultilevel"/>
    <w:tmpl w:val="04E2B77E"/>
    <w:lvl w:ilvl="0" w:tplc="3F8E9FE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 w15:restartNumberingAfterBreak="0">
    <w:nsid w:val="05414DF5"/>
    <w:multiLevelType w:val="multilevel"/>
    <w:tmpl w:val="C958C0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102E53"/>
    <w:multiLevelType w:val="multilevel"/>
    <w:tmpl w:val="D9B81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6A12CF"/>
    <w:multiLevelType w:val="hybridMultilevel"/>
    <w:tmpl w:val="9F32AB5C"/>
    <w:lvl w:ilvl="0" w:tplc="BBBEDD1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27202DD7"/>
    <w:multiLevelType w:val="hybridMultilevel"/>
    <w:tmpl w:val="05AC0038"/>
    <w:lvl w:ilvl="0" w:tplc="AAF284F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64" w:hanging="360"/>
      </w:pPr>
    </w:lvl>
    <w:lvl w:ilvl="2" w:tplc="0409001B" w:tentative="1">
      <w:start w:val="1"/>
      <w:numFmt w:val="lowerRoman"/>
      <w:lvlText w:val="%3."/>
      <w:lvlJc w:val="right"/>
      <w:pPr>
        <w:ind w:left="2084" w:hanging="180"/>
      </w:pPr>
    </w:lvl>
    <w:lvl w:ilvl="3" w:tplc="0409000F" w:tentative="1">
      <w:start w:val="1"/>
      <w:numFmt w:val="decimal"/>
      <w:lvlText w:val="%4."/>
      <w:lvlJc w:val="left"/>
      <w:pPr>
        <w:ind w:left="2804" w:hanging="360"/>
      </w:pPr>
    </w:lvl>
    <w:lvl w:ilvl="4" w:tplc="04090019" w:tentative="1">
      <w:start w:val="1"/>
      <w:numFmt w:val="lowerLetter"/>
      <w:lvlText w:val="%5."/>
      <w:lvlJc w:val="left"/>
      <w:pPr>
        <w:ind w:left="3524" w:hanging="360"/>
      </w:pPr>
    </w:lvl>
    <w:lvl w:ilvl="5" w:tplc="0409001B" w:tentative="1">
      <w:start w:val="1"/>
      <w:numFmt w:val="lowerRoman"/>
      <w:lvlText w:val="%6."/>
      <w:lvlJc w:val="right"/>
      <w:pPr>
        <w:ind w:left="4244" w:hanging="180"/>
      </w:pPr>
    </w:lvl>
    <w:lvl w:ilvl="6" w:tplc="0409000F" w:tentative="1">
      <w:start w:val="1"/>
      <w:numFmt w:val="decimal"/>
      <w:lvlText w:val="%7."/>
      <w:lvlJc w:val="left"/>
      <w:pPr>
        <w:ind w:left="4964" w:hanging="360"/>
      </w:pPr>
    </w:lvl>
    <w:lvl w:ilvl="7" w:tplc="04090019" w:tentative="1">
      <w:start w:val="1"/>
      <w:numFmt w:val="lowerLetter"/>
      <w:lvlText w:val="%8."/>
      <w:lvlJc w:val="left"/>
      <w:pPr>
        <w:ind w:left="5684" w:hanging="360"/>
      </w:pPr>
    </w:lvl>
    <w:lvl w:ilvl="8" w:tplc="0409001B" w:tentative="1">
      <w:start w:val="1"/>
      <w:numFmt w:val="lowerRoman"/>
      <w:lvlText w:val="%9."/>
      <w:lvlJc w:val="right"/>
      <w:pPr>
        <w:ind w:left="6404" w:hanging="180"/>
      </w:pPr>
    </w:lvl>
  </w:abstractNum>
  <w:num w:numId="1" w16cid:durableId="1794789993">
    <w:abstractNumId w:val="4"/>
  </w:num>
  <w:num w:numId="2" w16cid:durableId="1996296696">
    <w:abstractNumId w:val="1"/>
  </w:num>
  <w:num w:numId="3" w16cid:durableId="961233059">
    <w:abstractNumId w:val="2"/>
  </w:num>
  <w:num w:numId="4" w16cid:durableId="226040320">
    <w:abstractNumId w:val="0"/>
  </w:num>
  <w:num w:numId="5" w16cid:durableId="30921106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3FD2"/>
    <w:rsid w:val="00043E0A"/>
    <w:rsid w:val="000954B7"/>
    <w:rsid w:val="000B5A75"/>
    <w:rsid w:val="000B7055"/>
    <w:rsid w:val="000D7BB7"/>
    <w:rsid w:val="000E1892"/>
    <w:rsid w:val="00166C3B"/>
    <w:rsid w:val="001D2107"/>
    <w:rsid w:val="00211D1B"/>
    <w:rsid w:val="00277E26"/>
    <w:rsid w:val="002874C5"/>
    <w:rsid w:val="002A087B"/>
    <w:rsid w:val="002B08CB"/>
    <w:rsid w:val="003E1325"/>
    <w:rsid w:val="00413844"/>
    <w:rsid w:val="004273C4"/>
    <w:rsid w:val="00472572"/>
    <w:rsid w:val="004F5F63"/>
    <w:rsid w:val="00535EE5"/>
    <w:rsid w:val="005C712B"/>
    <w:rsid w:val="00613292"/>
    <w:rsid w:val="00627F35"/>
    <w:rsid w:val="006346BE"/>
    <w:rsid w:val="00676B20"/>
    <w:rsid w:val="00680508"/>
    <w:rsid w:val="006A3FD2"/>
    <w:rsid w:val="0070250D"/>
    <w:rsid w:val="00711370"/>
    <w:rsid w:val="00766A45"/>
    <w:rsid w:val="007B6C50"/>
    <w:rsid w:val="007C48CB"/>
    <w:rsid w:val="007C7030"/>
    <w:rsid w:val="00833A2B"/>
    <w:rsid w:val="0087102F"/>
    <w:rsid w:val="008E03D8"/>
    <w:rsid w:val="008F16C2"/>
    <w:rsid w:val="008F2E03"/>
    <w:rsid w:val="00935754"/>
    <w:rsid w:val="009C4FCE"/>
    <w:rsid w:val="00A00CBC"/>
    <w:rsid w:val="00A066D6"/>
    <w:rsid w:val="00A1488A"/>
    <w:rsid w:val="00A21B24"/>
    <w:rsid w:val="00AA780A"/>
    <w:rsid w:val="00AE34A4"/>
    <w:rsid w:val="00B1204E"/>
    <w:rsid w:val="00B2088E"/>
    <w:rsid w:val="00B847C6"/>
    <w:rsid w:val="00B87F65"/>
    <w:rsid w:val="00BF2440"/>
    <w:rsid w:val="00C03F87"/>
    <w:rsid w:val="00C1454A"/>
    <w:rsid w:val="00C15538"/>
    <w:rsid w:val="00C51B5B"/>
    <w:rsid w:val="00CC0148"/>
    <w:rsid w:val="00CD0CD1"/>
    <w:rsid w:val="00D17963"/>
    <w:rsid w:val="00D559F9"/>
    <w:rsid w:val="00DC37DC"/>
    <w:rsid w:val="00DE3B44"/>
    <w:rsid w:val="00E259E9"/>
    <w:rsid w:val="00E34264"/>
    <w:rsid w:val="00E34F5B"/>
    <w:rsid w:val="00E62524"/>
    <w:rsid w:val="00EC5BAA"/>
    <w:rsid w:val="00F46524"/>
    <w:rsid w:val="00F914DC"/>
    <w:rsid w:val="00FB3BEC"/>
    <w:rsid w:val="00FE5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A38B63"/>
  <w15:chartTrackingRefBased/>
  <w15:docId w15:val="{5F9408E0-8348-634D-BD9B-011134542E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0508"/>
    <w:pPr>
      <w:spacing w:line="480" w:lineRule="auto"/>
      <w:ind w:firstLine="284"/>
    </w:pPr>
    <w:rPr>
      <w:rFonts w:ascii="Times New Roman" w:hAnsi="Times New Roman"/>
      <w:color w:val="000000" w:themeColor="text1"/>
      <w:sz w:val="24"/>
      <w:lang w:val="es-ES_tradnl"/>
    </w:rPr>
  </w:style>
  <w:style w:type="paragraph" w:styleId="Heading1">
    <w:name w:val="heading 1"/>
    <w:aliases w:val="Nivel 1"/>
    <w:basedOn w:val="Normal"/>
    <w:next w:val="Normal"/>
    <w:link w:val="Heading1Char"/>
    <w:autoRedefine/>
    <w:uiPriority w:val="9"/>
    <w:qFormat/>
    <w:rsid w:val="00C1454A"/>
    <w:pPr>
      <w:ind w:firstLine="0"/>
      <w:jc w:val="center"/>
      <w:outlineLvl w:val="0"/>
    </w:pPr>
    <w:rPr>
      <w:b/>
    </w:rPr>
  </w:style>
  <w:style w:type="paragraph" w:styleId="Heading2">
    <w:name w:val="heading 2"/>
    <w:aliases w:val="Nivel 2"/>
    <w:basedOn w:val="Heading1"/>
    <w:next w:val="Normal"/>
    <w:link w:val="Heading2Char"/>
    <w:autoRedefine/>
    <w:uiPriority w:val="9"/>
    <w:unhideWhenUsed/>
    <w:qFormat/>
    <w:rsid w:val="00C1454A"/>
    <w:pPr>
      <w:jc w:val="left"/>
      <w:outlineLvl w:val="1"/>
    </w:pPr>
  </w:style>
  <w:style w:type="paragraph" w:styleId="Heading3">
    <w:name w:val="heading 3"/>
    <w:aliases w:val="Nivel 3"/>
    <w:basedOn w:val="Heading2"/>
    <w:next w:val="Normal"/>
    <w:link w:val="Heading3Char"/>
    <w:autoRedefine/>
    <w:uiPriority w:val="9"/>
    <w:unhideWhenUsed/>
    <w:qFormat/>
    <w:rsid w:val="00C1454A"/>
    <w:pPr>
      <w:outlineLvl w:val="2"/>
    </w:pPr>
    <w:rPr>
      <w:i/>
    </w:rPr>
  </w:style>
  <w:style w:type="paragraph" w:styleId="Heading4">
    <w:name w:val="heading 4"/>
    <w:aliases w:val="Nivel 4"/>
    <w:basedOn w:val="Heading3"/>
    <w:next w:val="Normal"/>
    <w:link w:val="Heading4Char"/>
    <w:autoRedefine/>
    <w:uiPriority w:val="9"/>
    <w:unhideWhenUsed/>
    <w:qFormat/>
    <w:rsid w:val="00C1454A"/>
    <w:pPr>
      <w:ind w:firstLine="720"/>
      <w:outlineLvl w:val="3"/>
    </w:pPr>
    <w:rPr>
      <w:i w:val="0"/>
    </w:rPr>
  </w:style>
  <w:style w:type="paragraph" w:styleId="Heading5">
    <w:name w:val="heading 5"/>
    <w:aliases w:val="Nivel 5"/>
    <w:basedOn w:val="Normal"/>
    <w:next w:val="Normal"/>
    <w:link w:val="Heading5Char"/>
    <w:autoRedefine/>
    <w:uiPriority w:val="9"/>
    <w:semiHidden/>
    <w:unhideWhenUsed/>
    <w:qFormat/>
    <w:rsid w:val="00C1454A"/>
    <w:pPr>
      <w:keepNext/>
      <w:keepLines/>
      <w:outlineLvl w:val="4"/>
    </w:pPr>
    <w:rPr>
      <w:rFonts w:asciiTheme="majorHAnsi" w:eastAsiaTheme="majorEastAsia" w:hAnsiTheme="majorHAnsi" w:cstheme="majorBidi"/>
      <w:b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Nivel 1 Char"/>
    <w:basedOn w:val="DefaultParagraphFont"/>
    <w:link w:val="Heading1"/>
    <w:uiPriority w:val="9"/>
    <w:rsid w:val="00C1454A"/>
    <w:rPr>
      <w:rFonts w:ascii="Times New Roman" w:hAnsi="Times New Roman"/>
      <w:b/>
      <w:sz w:val="24"/>
    </w:rPr>
  </w:style>
  <w:style w:type="character" w:customStyle="1" w:styleId="Heading2Char">
    <w:name w:val="Heading 2 Char"/>
    <w:aliases w:val="Nivel 2 Char"/>
    <w:basedOn w:val="DefaultParagraphFont"/>
    <w:link w:val="Heading2"/>
    <w:uiPriority w:val="9"/>
    <w:rsid w:val="00C1454A"/>
    <w:rPr>
      <w:rFonts w:ascii="Times New Roman" w:hAnsi="Times New Roman"/>
      <w:b/>
      <w:sz w:val="24"/>
    </w:rPr>
  </w:style>
  <w:style w:type="character" w:customStyle="1" w:styleId="Heading3Char">
    <w:name w:val="Heading 3 Char"/>
    <w:aliases w:val="Nivel 3 Char"/>
    <w:basedOn w:val="DefaultParagraphFont"/>
    <w:link w:val="Heading3"/>
    <w:uiPriority w:val="9"/>
    <w:rsid w:val="00C1454A"/>
    <w:rPr>
      <w:rFonts w:ascii="Times New Roman" w:hAnsi="Times New Roman"/>
      <w:b/>
      <w:i/>
      <w:sz w:val="24"/>
    </w:rPr>
  </w:style>
  <w:style w:type="character" w:customStyle="1" w:styleId="Heading4Char">
    <w:name w:val="Heading 4 Char"/>
    <w:aliases w:val="Nivel 4 Char"/>
    <w:basedOn w:val="DefaultParagraphFont"/>
    <w:link w:val="Heading4"/>
    <w:uiPriority w:val="9"/>
    <w:rsid w:val="00C1454A"/>
    <w:rPr>
      <w:rFonts w:ascii="Times New Roman" w:hAnsi="Times New Roman"/>
      <w:b/>
      <w:sz w:val="24"/>
    </w:rPr>
  </w:style>
  <w:style w:type="character" w:customStyle="1" w:styleId="Heading5Char">
    <w:name w:val="Heading 5 Char"/>
    <w:aliases w:val="Nivel 5 Char"/>
    <w:basedOn w:val="DefaultParagraphFont"/>
    <w:link w:val="Heading5"/>
    <w:uiPriority w:val="9"/>
    <w:semiHidden/>
    <w:rsid w:val="00C1454A"/>
    <w:rPr>
      <w:rFonts w:asciiTheme="majorHAnsi" w:eastAsiaTheme="majorEastAsia" w:hAnsiTheme="majorHAnsi" w:cstheme="majorBidi"/>
      <w:b/>
      <w:i/>
      <w:sz w:val="24"/>
    </w:rPr>
  </w:style>
  <w:style w:type="paragraph" w:styleId="Header">
    <w:name w:val="header"/>
    <w:basedOn w:val="Normal"/>
    <w:link w:val="HeaderChar"/>
    <w:uiPriority w:val="99"/>
    <w:unhideWhenUsed/>
    <w:rsid w:val="00C1454A"/>
    <w:pPr>
      <w:tabs>
        <w:tab w:val="center" w:pos="4252"/>
        <w:tab w:val="right" w:pos="8504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454A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C1454A"/>
    <w:pPr>
      <w:tabs>
        <w:tab w:val="center" w:pos="4252"/>
        <w:tab w:val="right" w:pos="8504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454A"/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0954B7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6A3FD2"/>
    <w:pPr>
      <w:spacing w:after="0" w:line="240" w:lineRule="auto"/>
    </w:pPr>
    <w:rPr>
      <w:rFonts w:eastAsiaTheme="minorEastAsia"/>
      <w:lang w:val="en-US" w:eastAsia="zh-CN"/>
    </w:rPr>
  </w:style>
  <w:style w:type="character" w:customStyle="1" w:styleId="NoSpacingChar">
    <w:name w:val="No Spacing Char"/>
    <w:basedOn w:val="DefaultParagraphFont"/>
    <w:link w:val="NoSpacing"/>
    <w:uiPriority w:val="1"/>
    <w:rsid w:val="006A3FD2"/>
    <w:rPr>
      <w:rFonts w:eastAsiaTheme="minorEastAsia"/>
      <w:lang w:val="en-US" w:eastAsia="zh-CN"/>
    </w:rPr>
  </w:style>
  <w:style w:type="paragraph" w:styleId="TOCHeading">
    <w:name w:val="TOC Heading"/>
    <w:basedOn w:val="Heading1"/>
    <w:next w:val="Normal"/>
    <w:uiPriority w:val="39"/>
    <w:unhideWhenUsed/>
    <w:qFormat/>
    <w:rsid w:val="006346BE"/>
    <w:pPr>
      <w:keepNext/>
      <w:keepLines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F5496" w:themeColor="accent1" w:themeShade="BF"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346BE"/>
    <w:pPr>
      <w:spacing w:before="120" w:after="0"/>
    </w:pPr>
    <w:rPr>
      <w:rFonts w:asciiTheme="minorHAnsi" w:hAnsiTheme="minorHAnsi" w:cstheme="minorHAnsi"/>
      <w:b/>
      <w:bCs/>
      <w:i/>
      <w:iCs/>
      <w:szCs w:val="24"/>
    </w:rPr>
  </w:style>
  <w:style w:type="character" w:styleId="Hyperlink">
    <w:name w:val="Hyperlink"/>
    <w:basedOn w:val="DefaultParagraphFont"/>
    <w:uiPriority w:val="99"/>
    <w:unhideWhenUsed/>
    <w:rsid w:val="006346BE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6346BE"/>
    <w:pPr>
      <w:spacing w:before="120" w:after="0"/>
      <w:ind w:left="240"/>
    </w:pPr>
    <w:rPr>
      <w:rFonts w:asciiTheme="minorHAnsi" w:hAnsiTheme="minorHAnsi" w:cstheme="minorHAnsi"/>
      <w:b/>
      <w:bCs/>
      <w:sz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6346BE"/>
    <w:pPr>
      <w:spacing w:after="0"/>
      <w:ind w:left="4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6346BE"/>
    <w:pPr>
      <w:spacing w:after="0"/>
      <w:ind w:left="72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6346BE"/>
    <w:pPr>
      <w:spacing w:after="0"/>
      <w:ind w:left="96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6346BE"/>
    <w:pPr>
      <w:spacing w:after="0"/>
      <w:ind w:left="12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6346BE"/>
    <w:pPr>
      <w:spacing w:after="0"/>
      <w:ind w:left="144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6346BE"/>
    <w:pPr>
      <w:spacing w:after="0"/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6346BE"/>
    <w:pPr>
      <w:spacing w:after="0"/>
      <w:ind w:left="1920"/>
    </w:pPr>
    <w:rPr>
      <w:rFonts w:asciiTheme="minorHAnsi" w:hAnsiTheme="minorHAnsi" w:cstheme="minorHAnsi"/>
      <w:sz w:val="20"/>
      <w:szCs w:val="20"/>
    </w:rPr>
  </w:style>
  <w:style w:type="paragraph" w:customStyle="1" w:styleId="s39">
    <w:name w:val="s39"/>
    <w:basedOn w:val="Normal"/>
    <w:rsid w:val="00B1204E"/>
    <w:pPr>
      <w:spacing w:before="100" w:beforeAutospacing="1" w:after="100" w:afterAutospacing="1" w:line="240" w:lineRule="auto"/>
      <w:ind w:firstLine="0"/>
    </w:pPr>
    <w:rPr>
      <w:rFonts w:eastAsia="Times New Roman" w:cs="Times New Roman"/>
      <w:color w:val="auto"/>
      <w:szCs w:val="24"/>
      <w:lang w:val="en-US"/>
    </w:rPr>
  </w:style>
  <w:style w:type="character" w:customStyle="1" w:styleId="s13">
    <w:name w:val="s13"/>
    <w:basedOn w:val="DefaultParagraphFont"/>
    <w:rsid w:val="00B1204E"/>
  </w:style>
  <w:style w:type="character" w:customStyle="1" w:styleId="apple-converted-space">
    <w:name w:val="apple-converted-space"/>
    <w:basedOn w:val="DefaultParagraphFont"/>
    <w:rsid w:val="00B1204E"/>
  </w:style>
  <w:style w:type="paragraph" w:styleId="NormalWeb">
    <w:name w:val="Normal (Web)"/>
    <w:basedOn w:val="Normal"/>
    <w:uiPriority w:val="99"/>
    <w:semiHidden/>
    <w:unhideWhenUsed/>
    <w:rsid w:val="00B1204E"/>
    <w:pPr>
      <w:spacing w:before="100" w:beforeAutospacing="1" w:after="100" w:afterAutospacing="1" w:line="240" w:lineRule="auto"/>
      <w:ind w:firstLine="0"/>
    </w:pPr>
    <w:rPr>
      <w:rFonts w:eastAsia="Times New Roman" w:cs="Times New Roman"/>
      <w:color w:val="auto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43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4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7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5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mvrcentes/Library/CloudStorage/OneDrive-UVG/Documentos/Formato%20APA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08F4EF89-806F-2E46-B464-AFAE27F864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Formato APA.dotx</Template>
  <TotalTime>26</TotalTime>
  <Pages>11</Pages>
  <Words>180</Words>
  <Characters>1028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Laboratorio No.2</dc:title>
  <dc:subject/>
  <dc:creator>Marco Ramirez 21032 | Josué Morales 21116</dc:creator>
  <cp:keywords/>
  <dc:description/>
  <cp:lastModifiedBy>RAMIREZ CENTES, MARCO VINICIO</cp:lastModifiedBy>
  <cp:revision>32</cp:revision>
  <dcterms:created xsi:type="dcterms:W3CDTF">2024-07-12T18:39:00Z</dcterms:created>
  <dcterms:modified xsi:type="dcterms:W3CDTF">2024-07-15T05:08:00Z</dcterms:modified>
</cp:coreProperties>
</file>