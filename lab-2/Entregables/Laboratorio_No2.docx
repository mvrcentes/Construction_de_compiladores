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09363753"/>
        <w:docPartObj>
          <w:docPartGallery w:val="Cover Pages"/>
          <w:docPartUnique/>
        </w:docPartObj>
      </w:sdtPr>
      <w:sdtContent>
        <w:p w14:paraId="16E38C0F" w14:textId="3FEDF612" w:rsidR="006A3FD2" w:rsidRDefault="006A3FD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280DB84" wp14:editId="1472160C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135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341852E5" w14:textId="148D74BA" w:rsidR="006A3FD2" w:rsidRDefault="006A3FD2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 xml:space="preserve">Marco Ramirez 21032 | </w:t>
                                    </w:r>
                                    <w:proofErr w:type="spellStart"/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Josué</w:t>
                                    </w:r>
                                    <w:proofErr w:type="spellEnd"/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 xml:space="preserve"> Morales 21116</w:t>
                                    </w:r>
                                  </w:p>
                                </w:sdtContent>
                              </w:sdt>
                              <w:p w14:paraId="2430F7BB" w14:textId="77777777" w:rsidR="006A3FD2" w:rsidRDefault="006A3FD2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"/>
                                    <w:tag w:val=""/>
                                    <w:id w:val="775749618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[Company Name]</w:t>
                                    </w:r>
                                  </w:sdtContent>
                                </w:sdt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| </w:t>
                                </w: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 Address"/>
                                    <w:tag w:val=""/>
                                    <w:id w:val="-92392518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[Company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80DB8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5" o:spid="_x0000_s1026" type="#_x0000_t202" alt="Title: Title and subtitle" style="position:absolute;left:0;text-align:left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341852E5" w14:textId="148D74BA" w:rsidR="006A3FD2" w:rsidRDefault="006A3FD2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 xml:space="preserve">Marco Ramirez 21032 | </w:t>
                              </w:r>
                              <w:proofErr w:type="spellStart"/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Josué</w:t>
                              </w:r>
                              <w:proofErr w:type="spellEnd"/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 xml:space="preserve"> Morales 21116</w:t>
                              </w:r>
                            </w:p>
                          </w:sdtContent>
                        </w:sdt>
                        <w:p w14:paraId="2430F7BB" w14:textId="77777777" w:rsidR="006A3FD2" w:rsidRDefault="006A3FD2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"/>
                              <w:tag w:val=""/>
                              <w:id w:val="775749618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[Company Name]</w:t>
                              </w:r>
                            </w:sdtContent>
                          </w:sdt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 Address"/>
                              <w:tag w:val=""/>
                              <w:id w:val="-92392518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[Company Address]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77C47B96" wp14:editId="47C6104B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1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375DFF3E" id="Straight Connector 1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6BEF2E" wp14:editId="0BC37AB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139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059C80ED" w14:textId="25864D5D" w:rsidR="006A3FD2" w:rsidRDefault="006A3FD2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Laboratorio No.2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600ABC38" w14:textId="7BDC3E7F" w:rsidR="006A3FD2" w:rsidRDefault="006A3FD2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6BEF2E" id="Text Box 139" o:spid="_x0000_s1027" type="#_x0000_t202" alt="Title: Title and subtitle" style="position:absolute;left:0;text-align:left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059C80ED" w14:textId="25864D5D" w:rsidR="006A3FD2" w:rsidRDefault="006A3FD2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Laboratorio No.2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600ABC38" w14:textId="7BDC3E7F" w:rsidR="006A3FD2" w:rsidRDefault="006A3FD2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98B67C2" w14:textId="1E15D3D6" w:rsidR="006A3FD2" w:rsidRDefault="006A3FD2">
          <w:pPr>
            <w:spacing w:line="259" w:lineRule="auto"/>
            <w:ind w:firstLine="0"/>
          </w:pPr>
          <w:r>
            <w:br w:type="page"/>
          </w:r>
        </w:p>
      </w:sdtContent>
    </w:sdt>
    <w:p w14:paraId="4D80594B" w14:textId="0F11D0FE" w:rsidR="006A3FD2" w:rsidRDefault="006A3FD2">
      <w:pPr>
        <w:spacing w:line="259" w:lineRule="auto"/>
        <w:ind w:firstLine="0"/>
      </w:pPr>
      <w:r>
        <w:lastRenderedPageBreak/>
        <w:br w:type="page"/>
      </w:r>
    </w:p>
    <w:p w14:paraId="5025D77E" w14:textId="09A71755" w:rsidR="006A3FD2" w:rsidRDefault="006A3FD2" w:rsidP="006A3FD2">
      <w:pPr>
        <w:pStyle w:val="ListParagraph"/>
        <w:numPr>
          <w:ilvl w:val="0"/>
          <w:numId w:val="4"/>
        </w:numPr>
      </w:pPr>
      <w:r>
        <w:lastRenderedPageBreak/>
        <w:t xml:space="preserve">Hacer la construcción y correr el Docker </w:t>
      </w:r>
    </w:p>
    <w:p w14:paraId="5D59B1B8" w14:textId="63265208" w:rsidR="00E34F5B" w:rsidRDefault="006A3FD2" w:rsidP="00C1454A">
      <w:r w:rsidRPr="006A3FD2">
        <w:drawing>
          <wp:inline distT="0" distB="0" distL="0" distR="0" wp14:anchorId="2356E2B9" wp14:editId="737A8F35">
            <wp:extent cx="5077508" cy="5296619"/>
            <wp:effectExtent l="0" t="0" r="0" b="0"/>
            <wp:docPr id="32657591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75917" name="Picture 1" descr="A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7736" cy="53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8FEC" w14:textId="2DB83A33" w:rsidR="006A3FD2" w:rsidRDefault="006A3FD2" w:rsidP="006A3FD2">
      <w:pPr>
        <w:pStyle w:val="ListParagraph"/>
        <w:numPr>
          <w:ilvl w:val="0"/>
          <w:numId w:val="4"/>
        </w:numPr>
      </w:pPr>
      <w:r>
        <w:t>Correr el programa</w:t>
      </w:r>
    </w:p>
    <w:p w14:paraId="4903ED0F" w14:textId="7A3E26DA" w:rsidR="006A3FD2" w:rsidRDefault="006A3FD2" w:rsidP="00C1454A">
      <w:r>
        <w:rPr>
          <w:noProof/>
        </w:rPr>
        <w:drawing>
          <wp:inline distT="0" distB="0" distL="0" distR="0" wp14:anchorId="3D656D2F" wp14:editId="411FC174">
            <wp:extent cx="5149970" cy="1208555"/>
            <wp:effectExtent l="0" t="0" r="0" b="0"/>
            <wp:docPr id="18730934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93465" name="Picture 1" descr="A screen 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297" cy="1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4C62" w14:textId="1AEF0347" w:rsidR="006A3FD2" w:rsidRDefault="006A3FD2">
      <w:pPr>
        <w:spacing w:line="259" w:lineRule="auto"/>
        <w:ind w:firstLine="0"/>
      </w:pPr>
      <w:r>
        <w:br w:type="page"/>
      </w:r>
    </w:p>
    <w:p w14:paraId="5E5D6CB2" w14:textId="77777777" w:rsidR="006A3FD2" w:rsidRPr="00C1454A" w:rsidRDefault="006A3FD2" w:rsidP="00C1454A"/>
    <w:sectPr w:rsidR="006A3FD2" w:rsidRPr="00C1454A" w:rsidSect="006A3FD2">
      <w:headerReference w:type="default" r:id="rId9"/>
      <w:pgSz w:w="12242" w:h="15842" w:code="9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2F727" w14:textId="77777777" w:rsidR="006A3FD2" w:rsidRDefault="006A3FD2" w:rsidP="00C1454A">
      <w:pPr>
        <w:spacing w:line="240" w:lineRule="auto"/>
      </w:pPr>
      <w:r>
        <w:separator/>
      </w:r>
    </w:p>
  </w:endnote>
  <w:endnote w:type="continuationSeparator" w:id="0">
    <w:p w14:paraId="173A89C4" w14:textId="77777777" w:rsidR="006A3FD2" w:rsidRDefault="006A3FD2" w:rsidP="00C145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CB986" w14:textId="77777777" w:rsidR="006A3FD2" w:rsidRDefault="006A3FD2" w:rsidP="00C1454A">
      <w:pPr>
        <w:spacing w:line="240" w:lineRule="auto"/>
      </w:pPr>
      <w:r>
        <w:separator/>
      </w:r>
    </w:p>
  </w:footnote>
  <w:footnote w:type="continuationSeparator" w:id="0">
    <w:p w14:paraId="530DDE90" w14:textId="77777777" w:rsidR="006A3FD2" w:rsidRDefault="006A3FD2" w:rsidP="00C145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A6FD8" w14:textId="77777777" w:rsidR="00413844" w:rsidRDefault="00413844">
    <w:pPr>
      <w:pStyle w:val="Header"/>
      <w:jc w:val="right"/>
      <w:rPr>
        <w:color w:val="8496B0" w:themeColor="text2" w:themeTint="99"/>
        <w:szCs w:val="24"/>
      </w:rPr>
    </w:pPr>
    <w:r>
      <w:rPr>
        <w:color w:val="8496B0" w:themeColor="text2" w:themeTint="99"/>
        <w:szCs w:val="24"/>
      </w:rPr>
      <w:t xml:space="preserve">Página </w:t>
    </w:r>
    <w:r>
      <w:rPr>
        <w:color w:val="8496B0" w:themeColor="text2" w:themeTint="99"/>
        <w:szCs w:val="24"/>
      </w:rPr>
      <w:fldChar w:fldCharType="begin"/>
    </w:r>
    <w:r>
      <w:rPr>
        <w:color w:val="8496B0" w:themeColor="text2" w:themeTint="99"/>
        <w:szCs w:val="24"/>
      </w:rPr>
      <w:instrText>PAGE   \* MERGEFORMAT</w:instrText>
    </w:r>
    <w:r>
      <w:rPr>
        <w:color w:val="8496B0" w:themeColor="text2" w:themeTint="99"/>
        <w:szCs w:val="24"/>
      </w:rPr>
      <w:fldChar w:fldCharType="separate"/>
    </w:r>
    <w:r>
      <w:rPr>
        <w:color w:val="8496B0" w:themeColor="text2" w:themeTint="99"/>
        <w:szCs w:val="24"/>
      </w:rPr>
      <w:t>2</w:t>
    </w:r>
    <w:r>
      <w:rPr>
        <w:color w:val="8496B0" w:themeColor="text2" w:themeTint="99"/>
        <w:szCs w:val="24"/>
      </w:rPr>
      <w:fldChar w:fldCharType="end"/>
    </w:r>
  </w:p>
  <w:p w14:paraId="13C1A4F0" w14:textId="77777777" w:rsidR="00C1454A" w:rsidRDefault="00C145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348F6"/>
    <w:multiLevelType w:val="hybridMultilevel"/>
    <w:tmpl w:val="04E2B77E"/>
    <w:lvl w:ilvl="0" w:tplc="3F8E9F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5414DF5"/>
    <w:multiLevelType w:val="multilevel"/>
    <w:tmpl w:val="C958C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02E53"/>
    <w:multiLevelType w:val="multilevel"/>
    <w:tmpl w:val="D9B81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202DD7"/>
    <w:multiLevelType w:val="hybridMultilevel"/>
    <w:tmpl w:val="05AC0038"/>
    <w:lvl w:ilvl="0" w:tplc="AAF284F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794789993">
    <w:abstractNumId w:val="3"/>
  </w:num>
  <w:num w:numId="2" w16cid:durableId="1996296696">
    <w:abstractNumId w:val="1"/>
  </w:num>
  <w:num w:numId="3" w16cid:durableId="961233059">
    <w:abstractNumId w:val="2"/>
  </w:num>
  <w:num w:numId="4" w16cid:durableId="226040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FD2"/>
    <w:rsid w:val="00043E0A"/>
    <w:rsid w:val="000954B7"/>
    <w:rsid w:val="000B7055"/>
    <w:rsid w:val="000D7BB7"/>
    <w:rsid w:val="00166C3B"/>
    <w:rsid w:val="00277E26"/>
    <w:rsid w:val="002874C5"/>
    <w:rsid w:val="00413844"/>
    <w:rsid w:val="004F5F63"/>
    <w:rsid w:val="00613292"/>
    <w:rsid w:val="00627F35"/>
    <w:rsid w:val="00676B20"/>
    <w:rsid w:val="00680508"/>
    <w:rsid w:val="006A3FD2"/>
    <w:rsid w:val="0070250D"/>
    <w:rsid w:val="00766A45"/>
    <w:rsid w:val="007B6C50"/>
    <w:rsid w:val="007C48CB"/>
    <w:rsid w:val="007C7030"/>
    <w:rsid w:val="008E03D8"/>
    <w:rsid w:val="008F2E03"/>
    <w:rsid w:val="00A066D6"/>
    <w:rsid w:val="00A1488A"/>
    <w:rsid w:val="00AA780A"/>
    <w:rsid w:val="00AE34A4"/>
    <w:rsid w:val="00B2088E"/>
    <w:rsid w:val="00B847C6"/>
    <w:rsid w:val="00B87F65"/>
    <w:rsid w:val="00BF2440"/>
    <w:rsid w:val="00C1454A"/>
    <w:rsid w:val="00C51B5B"/>
    <w:rsid w:val="00CC0148"/>
    <w:rsid w:val="00CD0CD1"/>
    <w:rsid w:val="00E34F5B"/>
    <w:rsid w:val="00E62524"/>
    <w:rsid w:val="00F46524"/>
    <w:rsid w:val="00F914DC"/>
    <w:rsid w:val="00FB3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38B63"/>
  <w15:chartTrackingRefBased/>
  <w15:docId w15:val="{5F9408E0-8348-634D-BD9B-011134542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508"/>
    <w:pPr>
      <w:spacing w:line="480" w:lineRule="auto"/>
      <w:ind w:firstLine="284"/>
    </w:pPr>
    <w:rPr>
      <w:rFonts w:ascii="Times New Roman" w:hAnsi="Times New Roman"/>
      <w:color w:val="000000" w:themeColor="text1"/>
      <w:sz w:val="24"/>
      <w:lang w:val="es-ES_tradnl"/>
    </w:rPr>
  </w:style>
  <w:style w:type="paragraph" w:styleId="Heading1">
    <w:name w:val="heading 1"/>
    <w:aliases w:val="Nivel 1"/>
    <w:basedOn w:val="Normal"/>
    <w:next w:val="Normal"/>
    <w:link w:val="Heading1Char"/>
    <w:autoRedefine/>
    <w:uiPriority w:val="9"/>
    <w:qFormat/>
    <w:rsid w:val="00C1454A"/>
    <w:pPr>
      <w:ind w:firstLine="0"/>
      <w:jc w:val="center"/>
      <w:outlineLvl w:val="0"/>
    </w:pPr>
    <w:rPr>
      <w:b/>
    </w:rPr>
  </w:style>
  <w:style w:type="paragraph" w:styleId="Heading2">
    <w:name w:val="heading 2"/>
    <w:aliases w:val="Nivel 2"/>
    <w:basedOn w:val="Heading1"/>
    <w:next w:val="Normal"/>
    <w:link w:val="Heading2Char"/>
    <w:autoRedefine/>
    <w:uiPriority w:val="9"/>
    <w:unhideWhenUsed/>
    <w:qFormat/>
    <w:rsid w:val="00C1454A"/>
    <w:pPr>
      <w:jc w:val="left"/>
      <w:outlineLvl w:val="1"/>
    </w:pPr>
  </w:style>
  <w:style w:type="paragraph" w:styleId="Heading3">
    <w:name w:val="heading 3"/>
    <w:aliases w:val="Nivel 3"/>
    <w:basedOn w:val="Heading2"/>
    <w:next w:val="Normal"/>
    <w:link w:val="Heading3Char"/>
    <w:autoRedefine/>
    <w:uiPriority w:val="9"/>
    <w:unhideWhenUsed/>
    <w:qFormat/>
    <w:rsid w:val="00C1454A"/>
    <w:pPr>
      <w:outlineLvl w:val="2"/>
    </w:pPr>
    <w:rPr>
      <w:i/>
    </w:rPr>
  </w:style>
  <w:style w:type="paragraph" w:styleId="Heading4">
    <w:name w:val="heading 4"/>
    <w:aliases w:val="Nivel 4"/>
    <w:basedOn w:val="Heading3"/>
    <w:next w:val="Normal"/>
    <w:link w:val="Heading4Char"/>
    <w:autoRedefine/>
    <w:uiPriority w:val="9"/>
    <w:unhideWhenUsed/>
    <w:qFormat/>
    <w:rsid w:val="00C1454A"/>
    <w:pPr>
      <w:ind w:firstLine="720"/>
      <w:outlineLvl w:val="3"/>
    </w:pPr>
    <w:rPr>
      <w:i w:val="0"/>
    </w:rPr>
  </w:style>
  <w:style w:type="paragraph" w:styleId="Heading5">
    <w:name w:val="heading 5"/>
    <w:aliases w:val="Nivel 5"/>
    <w:basedOn w:val="Normal"/>
    <w:next w:val="Normal"/>
    <w:link w:val="Heading5Char"/>
    <w:autoRedefine/>
    <w:uiPriority w:val="9"/>
    <w:semiHidden/>
    <w:unhideWhenUsed/>
    <w:qFormat/>
    <w:rsid w:val="00C1454A"/>
    <w:pPr>
      <w:keepNext/>
      <w:keepLines/>
      <w:outlineLvl w:val="4"/>
    </w:pPr>
    <w:rPr>
      <w:rFonts w:asciiTheme="majorHAnsi" w:eastAsiaTheme="majorEastAsia" w:hAnsiTheme="majorHAnsi" w:cstheme="majorBidi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Nivel 1 Char"/>
    <w:basedOn w:val="DefaultParagraphFont"/>
    <w:link w:val="Heading1"/>
    <w:uiPriority w:val="9"/>
    <w:rsid w:val="00C1454A"/>
    <w:rPr>
      <w:rFonts w:ascii="Times New Roman" w:hAnsi="Times New Roman"/>
      <w:b/>
      <w:sz w:val="24"/>
    </w:rPr>
  </w:style>
  <w:style w:type="character" w:customStyle="1" w:styleId="Heading2Char">
    <w:name w:val="Heading 2 Char"/>
    <w:aliases w:val="Nivel 2 Char"/>
    <w:basedOn w:val="DefaultParagraphFont"/>
    <w:link w:val="Heading2"/>
    <w:uiPriority w:val="9"/>
    <w:rsid w:val="00C1454A"/>
    <w:rPr>
      <w:rFonts w:ascii="Times New Roman" w:hAnsi="Times New Roman"/>
      <w:b/>
      <w:sz w:val="24"/>
    </w:rPr>
  </w:style>
  <w:style w:type="character" w:customStyle="1" w:styleId="Heading3Char">
    <w:name w:val="Heading 3 Char"/>
    <w:aliases w:val="Nivel 3 Char"/>
    <w:basedOn w:val="DefaultParagraphFont"/>
    <w:link w:val="Heading3"/>
    <w:uiPriority w:val="9"/>
    <w:rsid w:val="00C1454A"/>
    <w:rPr>
      <w:rFonts w:ascii="Times New Roman" w:hAnsi="Times New Roman"/>
      <w:b/>
      <w:i/>
      <w:sz w:val="24"/>
    </w:rPr>
  </w:style>
  <w:style w:type="character" w:customStyle="1" w:styleId="Heading4Char">
    <w:name w:val="Heading 4 Char"/>
    <w:aliases w:val="Nivel 4 Char"/>
    <w:basedOn w:val="DefaultParagraphFont"/>
    <w:link w:val="Heading4"/>
    <w:uiPriority w:val="9"/>
    <w:rsid w:val="00C1454A"/>
    <w:rPr>
      <w:rFonts w:ascii="Times New Roman" w:hAnsi="Times New Roman"/>
      <w:b/>
      <w:sz w:val="24"/>
    </w:rPr>
  </w:style>
  <w:style w:type="character" w:customStyle="1" w:styleId="Heading5Char">
    <w:name w:val="Heading 5 Char"/>
    <w:aliases w:val="Nivel 5 Char"/>
    <w:basedOn w:val="DefaultParagraphFont"/>
    <w:link w:val="Heading5"/>
    <w:uiPriority w:val="9"/>
    <w:semiHidden/>
    <w:rsid w:val="00C1454A"/>
    <w:rPr>
      <w:rFonts w:asciiTheme="majorHAnsi" w:eastAsiaTheme="majorEastAsia" w:hAnsiTheme="majorHAnsi" w:cstheme="majorBidi"/>
      <w:b/>
      <w:i/>
      <w:sz w:val="24"/>
    </w:rPr>
  </w:style>
  <w:style w:type="paragraph" w:styleId="Header">
    <w:name w:val="header"/>
    <w:basedOn w:val="Normal"/>
    <w:link w:val="Head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54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54A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0954B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6A3FD2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A3FD2"/>
    <w:rPr>
      <w:rFonts w:eastAsiaTheme="minorEastAsia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vrcentes/Library/CloudStorage/OneDrive-UVG/Documentos/Formato%20AP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Formato APA.dotx</Template>
  <TotalTime>7</TotalTime>
  <Pages>4</Pages>
  <Words>11</Words>
  <Characters>67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No.2</dc:title>
  <dc:subject/>
  <dc:creator>Marco Ramirez 21032 | Josué Morales 21116</dc:creator>
  <cp:keywords/>
  <dc:description/>
  <cp:lastModifiedBy>RAMIREZ CENTES, MARCO VINICIO</cp:lastModifiedBy>
  <cp:revision>1</cp:revision>
  <dcterms:created xsi:type="dcterms:W3CDTF">2024-07-12T18:39:00Z</dcterms:created>
  <dcterms:modified xsi:type="dcterms:W3CDTF">2024-07-12T18:58:00Z</dcterms:modified>
</cp:coreProperties>
</file>